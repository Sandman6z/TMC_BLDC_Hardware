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XSpec="center" w:tblpY="1291"/>
        <w:tblW w:w="1034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CellMar>
          <w:left w:w="141" w:type="dxa"/>
          <w:right w:w="141" w:type="dxa"/>
        </w:tblCellMar>
        <w:tblLook w:val="04A0" w:firstRow="1" w:lastRow="0" w:firstColumn="1" w:lastColumn="0" w:noHBand="0" w:noVBand="1"/>
      </w:tblPr>
      <w:tblGrid>
        <w:gridCol w:w="1275"/>
        <w:gridCol w:w="2268"/>
        <w:gridCol w:w="851"/>
        <w:gridCol w:w="1417"/>
        <w:gridCol w:w="2268"/>
        <w:gridCol w:w="709"/>
        <w:gridCol w:w="1561"/>
      </w:tblGrid>
      <w:tr w:rsidR="00EB2B4B" w:rsidRPr="00EB2B4B" w14:paraId="3DECA108" w14:textId="77777777">
        <w:trPr>
          <w:cantSplit/>
          <w:trHeight w:val="274"/>
        </w:trPr>
        <w:tc>
          <w:tcPr>
            <w:tcW w:w="4394" w:type="dxa"/>
            <w:gridSpan w:val="3"/>
            <w:tcBorders>
              <w:bottom w:val="single" w:sz="4" w:space="0" w:color="auto"/>
            </w:tcBorders>
            <w:vAlign w:val="center"/>
          </w:tcPr>
          <w:p w14:paraId="6570A44E" w14:textId="77777777" w:rsidR="0030110F" w:rsidRPr="00EB2B4B" w:rsidRDefault="00145239">
            <w:pPr>
              <w:spacing w:line="360" w:lineRule="auto"/>
              <w:jc w:val="left"/>
              <w:rPr>
                <w:rFonts w:ascii="Arial" w:hAnsi="Arial" w:cs="Arial"/>
                <w:b/>
                <w:bCs/>
                <w:color w:val="000000" w:themeColor="text1"/>
                <w:sz w:val="24"/>
              </w:rPr>
            </w:pPr>
            <w:r w:rsidRPr="00EB2B4B">
              <w:rPr>
                <w:rFonts w:ascii="Verdana" w:eastAsia="Microsoft YaHei UI" w:hAnsi="Verdana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1A35E5B2" wp14:editId="20B98B13">
                  <wp:extent cx="1316270" cy="215818"/>
                  <wp:effectExtent l="0" t="0" r="0" b="0"/>
                  <wp:docPr id="20" name="图片 20" descr="说明: 说明: E:\2016720-工作\接手后工作-夏婉君\17年\关于logo\OA发布信息\OA发布信息\logo源文件（不同格式）\中文-谊安标准LOGO-PNG文件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说明: 说明: E:\2016720-工作\接手后工作-夏婉君\17年\关于logo\OA发布信息\OA发布信息\logo源文件（不同格式）\中文-谊安标准LOGO-PNG文件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r:link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882" cy="225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gridSpan w:val="2"/>
            <w:tcBorders>
              <w:bottom w:val="single" w:sz="4" w:space="0" w:color="auto"/>
            </w:tcBorders>
            <w:vAlign w:val="center"/>
          </w:tcPr>
          <w:p w14:paraId="2D5C32DB" w14:textId="77777777" w:rsidR="0030110F" w:rsidRPr="00EB2B4B" w:rsidRDefault="00753E87">
            <w:pPr>
              <w:spacing w:line="360" w:lineRule="auto"/>
              <w:rPr>
                <w:rFonts w:ascii="黑体" w:eastAsia="黑体" w:hAnsi="Arial" w:cs="Arial"/>
                <w:bCs/>
                <w:color w:val="000000" w:themeColor="text1"/>
                <w:sz w:val="22"/>
                <w:szCs w:val="22"/>
              </w:rPr>
            </w:pPr>
            <w:r w:rsidRPr="00EB2B4B">
              <w:rPr>
                <w:rFonts w:ascii="黑体" w:eastAsia="黑体" w:hAnsi="Arial" w:cs="Arial" w:hint="eastAsia"/>
                <w:bCs/>
                <w:color w:val="000000" w:themeColor="text1"/>
                <w:sz w:val="22"/>
                <w:szCs w:val="22"/>
              </w:rPr>
              <w:t xml:space="preserve">文件级别： </w:t>
            </w: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机密</w:t>
            </w:r>
            <w:r w:rsidRPr="00EB2B4B">
              <w:rPr>
                <w:rFonts w:hint="eastAsia"/>
                <w:color w:val="000000" w:themeColor="text1"/>
              </w:rPr>
              <w:t xml:space="preserve"> /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4"/>
              </w:rPr>
              <w:t xml:space="preserve"> 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Confidential</w:t>
            </w:r>
          </w:p>
        </w:tc>
        <w:tc>
          <w:tcPr>
            <w:tcW w:w="2270" w:type="dxa"/>
            <w:gridSpan w:val="2"/>
            <w:tcBorders>
              <w:bottom w:val="single" w:sz="4" w:space="0" w:color="auto"/>
            </w:tcBorders>
            <w:vAlign w:val="center"/>
          </w:tcPr>
          <w:p w14:paraId="4517D253" w14:textId="77777777" w:rsidR="0030110F" w:rsidRPr="00EB2B4B" w:rsidRDefault="00753E87" w:rsidP="008D0043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共</w:t>
            </w:r>
            <w:r w:rsidR="00EB2B4B">
              <w:rPr>
                <w:rFonts w:ascii="黑体" w:eastAsia="黑体" w:hint="eastAsia"/>
                <w:color w:val="000000" w:themeColor="text1"/>
                <w:sz w:val="22"/>
              </w:rPr>
              <w:t xml:space="preserve"> </w:t>
            </w: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 xml:space="preserve"> </w:t>
            </w:r>
            <w:r w:rsidR="005C346B">
              <w:rPr>
                <w:rFonts w:ascii="黑体" w:eastAsia="黑体" w:hint="eastAsia"/>
                <w:color w:val="000000" w:themeColor="text1"/>
                <w:sz w:val="22"/>
              </w:rPr>
              <w:t>1</w:t>
            </w:r>
            <w:r w:rsidR="008D0043">
              <w:rPr>
                <w:rFonts w:ascii="黑体" w:eastAsia="黑体" w:hint="eastAsia"/>
                <w:color w:val="000000" w:themeColor="text1"/>
                <w:sz w:val="22"/>
              </w:rPr>
              <w:t>0</w:t>
            </w: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 xml:space="preserve"> 页</w:t>
            </w:r>
          </w:p>
        </w:tc>
      </w:tr>
      <w:tr w:rsidR="00EB2B4B" w:rsidRPr="00EB2B4B" w14:paraId="383AB8B1" w14:textId="77777777">
        <w:trPr>
          <w:cantSplit/>
          <w:trHeight w:val="486"/>
        </w:trPr>
        <w:tc>
          <w:tcPr>
            <w:tcW w:w="10349" w:type="dxa"/>
            <w:gridSpan w:val="7"/>
            <w:tcBorders>
              <w:top w:val="single" w:sz="4" w:space="0" w:color="auto"/>
              <w:bottom w:val="single" w:sz="6" w:space="0" w:color="auto"/>
            </w:tcBorders>
          </w:tcPr>
          <w:p w14:paraId="39EA7271" w14:textId="77777777" w:rsidR="0030110F" w:rsidRPr="00EB2B4B" w:rsidRDefault="0030110F">
            <w:pPr>
              <w:spacing w:before="0"/>
              <w:rPr>
                <w:rFonts w:ascii="黑体" w:eastAsia="黑体"/>
                <w:color w:val="000000" w:themeColor="text1"/>
                <w:sz w:val="22"/>
              </w:rPr>
            </w:pPr>
            <w:bookmarkStart w:id="0" w:name="_Hlk494359641"/>
          </w:p>
          <w:p w14:paraId="72353E47" w14:textId="77777777" w:rsidR="0030110F" w:rsidRPr="00EB2B4B" w:rsidRDefault="00753E87">
            <w:pPr>
              <w:spacing w:before="0"/>
              <w:rPr>
                <w:rFonts w:ascii="Arial" w:eastAsia="Arial Unicode MS" w:hAnsi="Arial" w:cs="Arial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 xml:space="preserve">项目名称 / </w:t>
            </w:r>
            <w:r w:rsidRPr="00EB2B4B">
              <w:rPr>
                <w:rFonts w:ascii="Arial" w:eastAsia="Arial Unicode MS" w:hAnsi="Arial" w:cs="Arial"/>
                <w:color w:val="000000" w:themeColor="text1"/>
                <w:sz w:val="22"/>
              </w:rPr>
              <w:t>Project Name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:</w:t>
            </w:r>
          </w:p>
          <w:p w14:paraId="7FA312D7" w14:textId="14D7BBFC" w:rsidR="0030110F" w:rsidRPr="009B66C4" w:rsidRDefault="00544D67">
            <w:pPr>
              <w:spacing w:before="0"/>
              <w:jc w:val="center"/>
              <w:rPr>
                <w:b/>
                <w:sz w:val="24"/>
              </w:rPr>
            </w:pPr>
            <w:r w:rsidRPr="009B66C4">
              <w:rPr>
                <w:rFonts w:hint="eastAsia"/>
                <w:b/>
                <w:sz w:val="24"/>
              </w:rPr>
              <w:t>NIP</w:t>
            </w:r>
          </w:p>
          <w:p w14:paraId="2E16B56C" w14:textId="77777777" w:rsidR="0030110F" w:rsidRPr="00EB2B4B" w:rsidRDefault="0030110F">
            <w:pPr>
              <w:spacing w:before="0"/>
              <w:jc w:val="center"/>
              <w:rPr>
                <w:color w:val="000000" w:themeColor="text1"/>
                <w:sz w:val="24"/>
              </w:rPr>
            </w:pPr>
          </w:p>
        </w:tc>
      </w:tr>
      <w:tr w:rsidR="00EB2B4B" w:rsidRPr="00EB2B4B" w14:paraId="41BDBF9A" w14:textId="77777777">
        <w:trPr>
          <w:cantSplit/>
          <w:trHeight w:val="540"/>
        </w:trPr>
        <w:tc>
          <w:tcPr>
            <w:tcW w:w="10349" w:type="dxa"/>
            <w:gridSpan w:val="7"/>
            <w:tcBorders>
              <w:top w:val="single" w:sz="6" w:space="0" w:color="auto"/>
              <w:bottom w:val="single" w:sz="6" w:space="0" w:color="auto"/>
            </w:tcBorders>
          </w:tcPr>
          <w:p w14:paraId="3FCC2A94" w14:textId="77777777" w:rsidR="0030110F" w:rsidRPr="00EB2B4B" w:rsidRDefault="00753E87">
            <w:pPr>
              <w:spacing w:before="120" w:line="360" w:lineRule="auto"/>
              <w:rPr>
                <w:rFonts w:ascii="Arial" w:eastAsia="Arial Unicode MS" w:hAnsi="Arial" w:cs="Arial"/>
                <w:color w:val="000000" w:themeColor="text1"/>
                <w:sz w:val="22"/>
              </w:rPr>
            </w:pPr>
            <w:bookmarkStart w:id="1" w:name="OLE_LINK9"/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文件名称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Doc. Name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4"/>
              </w:rPr>
              <w:t>/</w:t>
            </w: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编号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NO:</w:t>
            </w:r>
          </w:p>
          <w:p w14:paraId="168A4629" w14:textId="33535F5B" w:rsidR="00544D67" w:rsidRPr="00771032" w:rsidRDefault="00BF49DA" w:rsidP="00544D67">
            <w:pPr>
              <w:spacing w:before="120" w:line="360" w:lineRule="auto"/>
              <w:jc w:val="center"/>
              <w:rPr>
                <w:b/>
                <w:sz w:val="28"/>
              </w:rPr>
            </w:pPr>
            <w:r w:rsidRPr="00BF49DA">
              <w:rPr>
                <w:rFonts w:hint="eastAsia"/>
                <w:b/>
                <w:sz w:val="28"/>
              </w:rPr>
              <w:t>涡轮驱动板</w:t>
            </w:r>
            <w:r w:rsidR="00795D77">
              <w:rPr>
                <w:rFonts w:hint="eastAsia"/>
                <w:b/>
                <w:sz w:val="28"/>
              </w:rPr>
              <w:t>单板测试</w:t>
            </w:r>
            <w:r w:rsidRPr="00BF49DA">
              <w:rPr>
                <w:rFonts w:hint="eastAsia"/>
                <w:b/>
                <w:sz w:val="28"/>
              </w:rPr>
              <w:t>大纲</w:t>
            </w:r>
            <w:r w:rsidR="009B66C4" w:rsidRPr="00771032">
              <w:rPr>
                <w:rFonts w:hint="eastAsia"/>
                <w:b/>
                <w:sz w:val="28"/>
              </w:rPr>
              <w:t>/</w:t>
            </w:r>
            <w:r w:rsidR="009B66C4" w:rsidRPr="00771032">
              <w:rPr>
                <w:b/>
                <w:spacing w:val="5"/>
                <w:sz w:val="24"/>
                <w:szCs w:val="20"/>
              </w:rPr>
              <w:t xml:space="preserve"> </w:t>
            </w:r>
            <w:r w:rsidRPr="00BF49DA">
              <w:rPr>
                <w:b/>
                <w:sz w:val="28"/>
              </w:rPr>
              <w:t>RD-NIP-M2-014-0</w:t>
            </w:r>
            <w:r w:rsidR="00795D77">
              <w:rPr>
                <w:rFonts w:hint="eastAsia"/>
                <w:b/>
                <w:sz w:val="28"/>
              </w:rPr>
              <w:t>3</w:t>
            </w:r>
          </w:p>
          <w:bookmarkEnd w:id="1"/>
          <w:p w14:paraId="51B256EE" w14:textId="77777777" w:rsidR="0030110F" w:rsidRPr="00EB2B4B" w:rsidRDefault="0030110F">
            <w:pPr>
              <w:spacing w:before="120" w:line="360" w:lineRule="auto"/>
              <w:jc w:val="center"/>
              <w:rPr>
                <w:rFonts w:ascii="黑体" w:eastAsia="黑体"/>
                <w:b/>
                <w:color w:val="000000" w:themeColor="text1"/>
                <w:sz w:val="24"/>
              </w:rPr>
            </w:pPr>
          </w:p>
        </w:tc>
      </w:tr>
      <w:bookmarkEnd w:id="0"/>
      <w:tr w:rsidR="00EB2B4B" w:rsidRPr="00EB2B4B" w14:paraId="02D11045" w14:textId="77777777">
        <w:trPr>
          <w:cantSplit/>
          <w:trHeight w:val="419"/>
        </w:trPr>
        <w:tc>
          <w:tcPr>
            <w:tcW w:w="10349" w:type="dxa"/>
            <w:gridSpan w:val="7"/>
          </w:tcPr>
          <w:p w14:paraId="276C5A4D" w14:textId="77777777" w:rsidR="0030110F" w:rsidRPr="00EB2B4B" w:rsidRDefault="00753E87">
            <w:pPr>
              <w:spacing w:before="0"/>
              <w:ind w:firstLineChars="1250" w:firstLine="300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B2B4B">
              <w:rPr>
                <w:rFonts w:ascii="微软雅黑" w:eastAsia="微软雅黑" w:hAnsi="微软雅黑" w:hint="eastAsia"/>
                <w:color w:val="000000" w:themeColor="text1"/>
                <w:sz w:val="24"/>
                <w:szCs w:val="21"/>
              </w:rPr>
              <w:t xml:space="preserve">相  关  文  档 / Refer 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4"/>
                <w:szCs w:val="21"/>
              </w:rPr>
              <w:t>Document</w:t>
            </w:r>
          </w:p>
        </w:tc>
      </w:tr>
      <w:tr w:rsidR="00EB2B4B" w:rsidRPr="00EB2B4B" w14:paraId="47C20480" w14:textId="77777777" w:rsidTr="005D5CF3">
        <w:trPr>
          <w:cantSplit/>
          <w:trHeight w:val="495"/>
        </w:trPr>
        <w:tc>
          <w:tcPr>
            <w:tcW w:w="3543" w:type="dxa"/>
            <w:gridSpan w:val="2"/>
            <w:tcBorders>
              <w:right w:val="single" w:sz="6" w:space="0" w:color="auto"/>
            </w:tcBorders>
            <w:vAlign w:val="center"/>
          </w:tcPr>
          <w:p w14:paraId="2969E7CE" w14:textId="77777777" w:rsidR="0030110F" w:rsidRPr="00EB2B4B" w:rsidRDefault="00753E87">
            <w:pPr>
              <w:spacing w:before="0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文件编号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4"/>
              </w:rPr>
              <w:t>/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Document NO</w:t>
            </w:r>
          </w:p>
        </w:tc>
        <w:tc>
          <w:tcPr>
            <w:tcW w:w="5245" w:type="dxa"/>
            <w:gridSpan w:val="4"/>
            <w:tcBorders>
              <w:left w:val="single" w:sz="6" w:space="0" w:color="auto"/>
            </w:tcBorders>
            <w:vAlign w:val="center"/>
          </w:tcPr>
          <w:p w14:paraId="5EEEA147" w14:textId="77777777" w:rsidR="0030110F" w:rsidRPr="00EB2B4B" w:rsidRDefault="00753E87">
            <w:pPr>
              <w:spacing w:before="0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文件名称/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Document Name</w:t>
            </w:r>
          </w:p>
        </w:tc>
        <w:tc>
          <w:tcPr>
            <w:tcW w:w="1561" w:type="dxa"/>
            <w:tcBorders>
              <w:left w:val="single" w:sz="6" w:space="0" w:color="auto"/>
            </w:tcBorders>
            <w:vAlign w:val="center"/>
          </w:tcPr>
          <w:p w14:paraId="03AE10AA" w14:textId="77777777" w:rsidR="0030110F" w:rsidRPr="00EB2B4B" w:rsidRDefault="00753E87">
            <w:pPr>
              <w:spacing w:before="0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版本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/Rev.</w:t>
            </w:r>
          </w:p>
        </w:tc>
      </w:tr>
      <w:tr w:rsidR="00BB06E3" w:rsidRPr="00EB2B4B" w14:paraId="2B0E8B38" w14:textId="77777777" w:rsidTr="005D5CF3">
        <w:trPr>
          <w:cantSplit/>
          <w:trHeight w:val="335"/>
        </w:trPr>
        <w:tc>
          <w:tcPr>
            <w:tcW w:w="3543" w:type="dxa"/>
            <w:gridSpan w:val="2"/>
            <w:tcBorders>
              <w:right w:val="single" w:sz="6" w:space="0" w:color="auto"/>
            </w:tcBorders>
            <w:vAlign w:val="center"/>
          </w:tcPr>
          <w:p w14:paraId="79338BEC" w14:textId="207DF15D" w:rsidR="00BB06E3" w:rsidRPr="007474F6" w:rsidRDefault="00BB06E3" w:rsidP="00BB06E3">
            <w:pPr>
              <w:spacing w:line="360" w:lineRule="auto"/>
              <w:jc w:val="center"/>
              <w:rPr>
                <w:rFonts w:ascii="Arial" w:eastAsia="黑体" w:hAnsi="Arial" w:cs="Arial"/>
              </w:rPr>
            </w:pPr>
            <w:r>
              <w:rPr>
                <w:rFonts w:ascii="Arial" w:eastAsia="黑体" w:hAnsi="Arial" w:cs="Arial"/>
              </w:rPr>
              <w:t>RD-NIP-M</w:t>
            </w:r>
            <w:r>
              <w:rPr>
                <w:rFonts w:ascii="Arial" w:eastAsia="黑体" w:hAnsi="Arial" w:cs="Arial" w:hint="eastAsia"/>
              </w:rPr>
              <w:t>2</w:t>
            </w:r>
            <w:r>
              <w:rPr>
                <w:rFonts w:ascii="Arial" w:eastAsia="黑体" w:hAnsi="Arial" w:cs="Arial"/>
              </w:rPr>
              <w:t>-</w:t>
            </w:r>
            <w:r w:rsidRPr="00E34136">
              <w:rPr>
                <w:rFonts w:ascii="Arial" w:eastAsia="黑体" w:hAnsi="Arial" w:cs="Arial"/>
              </w:rPr>
              <w:t>0</w:t>
            </w:r>
            <w:r w:rsidRPr="00E34136">
              <w:rPr>
                <w:rFonts w:ascii="Arial" w:eastAsia="黑体" w:hAnsi="Arial" w:cs="Arial" w:hint="eastAsia"/>
              </w:rPr>
              <w:t>07</w:t>
            </w:r>
          </w:p>
        </w:tc>
        <w:tc>
          <w:tcPr>
            <w:tcW w:w="5245" w:type="dxa"/>
            <w:gridSpan w:val="4"/>
            <w:tcBorders>
              <w:left w:val="single" w:sz="6" w:space="0" w:color="auto"/>
            </w:tcBorders>
            <w:vAlign w:val="center"/>
          </w:tcPr>
          <w:p w14:paraId="498BCC61" w14:textId="77777777" w:rsidR="00BB06E3" w:rsidRPr="007474F6" w:rsidRDefault="00BB06E3" w:rsidP="00BB06E3">
            <w:pPr>
              <w:spacing w:line="360" w:lineRule="auto"/>
              <w:jc w:val="center"/>
              <w:rPr>
                <w:rFonts w:ascii="Arial" w:eastAsia="黑体" w:hAnsi="Arial" w:cs="Arial"/>
              </w:rPr>
            </w:pPr>
            <w:r>
              <w:rPr>
                <w:rFonts w:ascii="Arial" w:eastAsia="黑体" w:hAnsi="Arial" w:cs="Arial" w:hint="eastAsia"/>
              </w:rPr>
              <w:t>硬件系统设计说明</w:t>
            </w:r>
          </w:p>
        </w:tc>
        <w:tc>
          <w:tcPr>
            <w:tcW w:w="1561" w:type="dxa"/>
            <w:tcBorders>
              <w:left w:val="single" w:sz="6" w:space="0" w:color="auto"/>
            </w:tcBorders>
            <w:vAlign w:val="center"/>
          </w:tcPr>
          <w:p w14:paraId="132C7198" w14:textId="77777777" w:rsidR="00BB06E3" w:rsidRPr="007474F6" w:rsidRDefault="00BB06E3" w:rsidP="00BB06E3">
            <w:pPr>
              <w:spacing w:line="360" w:lineRule="auto"/>
              <w:jc w:val="center"/>
              <w:rPr>
                <w:rFonts w:ascii="Arial" w:eastAsia="黑体" w:hAnsi="Arial" w:cs="Arial"/>
              </w:rPr>
            </w:pPr>
            <w:r w:rsidRPr="007474F6">
              <w:rPr>
                <w:rFonts w:ascii="Arial" w:eastAsia="黑体" w:hAnsi="Arial" w:cs="Arial"/>
              </w:rPr>
              <w:t>1.0</w:t>
            </w:r>
            <w:r w:rsidRPr="007474F6">
              <w:rPr>
                <w:rFonts w:ascii="Arial" w:eastAsia="黑体" w:hAnsi="Arial" w:cs="Arial" w:hint="eastAsia"/>
              </w:rPr>
              <w:t>0</w:t>
            </w:r>
          </w:p>
        </w:tc>
      </w:tr>
      <w:tr w:rsidR="00EB2B4B" w:rsidRPr="00EB2B4B" w14:paraId="56913F5C" w14:textId="77777777" w:rsidTr="005D5CF3">
        <w:trPr>
          <w:cantSplit/>
          <w:trHeight w:val="335"/>
        </w:trPr>
        <w:tc>
          <w:tcPr>
            <w:tcW w:w="3543" w:type="dxa"/>
            <w:gridSpan w:val="2"/>
            <w:tcBorders>
              <w:right w:val="single" w:sz="6" w:space="0" w:color="auto"/>
            </w:tcBorders>
            <w:vAlign w:val="center"/>
          </w:tcPr>
          <w:p w14:paraId="67FFA341" w14:textId="77777777" w:rsidR="0030110F" w:rsidRPr="00EB2B4B" w:rsidRDefault="00544D67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>
              <w:rPr>
                <w:rFonts w:ascii="黑体" w:eastAsia="黑体" w:hint="eastAsia"/>
                <w:color w:val="000000" w:themeColor="text1"/>
                <w:sz w:val="22"/>
              </w:rPr>
              <w:t>/</w:t>
            </w:r>
          </w:p>
        </w:tc>
        <w:tc>
          <w:tcPr>
            <w:tcW w:w="5245" w:type="dxa"/>
            <w:gridSpan w:val="4"/>
            <w:tcBorders>
              <w:left w:val="single" w:sz="6" w:space="0" w:color="auto"/>
            </w:tcBorders>
            <w:vAlign w:val="center"/>
          </w:tcPr>
          <w:p w14:paraId="5526F27E" w14:textId="77777777" w:rsidR="0030110F" w:rsidRPr="00EB2B4B" w:rsidRDefault="00544D67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>
              <w:rPr>
                <w:rFonts w:ascii="黑体" w:eastAsia="黑体" w:hint="eastAsia"/>
                <w:color w:val="000000" w:themeColor="text1"/>
                <w:sz w:val="22"/>
              </w:rPr>
              <w:t>/</w:t>
            </w:r>
          </w:p>
        </w:tc>
        <w:tc>
          <w:tcPr>
            <w:tcW w:w="1561" w:type="dxa"/>
            <w:tcBorders>
              <w:left w:val="single" w:sz="6" w:space="0" w:color="auto"/>
            </w:tcBorders>
            <w:vAlign w:val="center"/>
          </w:tcPr>
          <w:p w14:paraId="5231AB9B" w14:textId="77777777" w:rsidR="0030110F" w:rsidRPr="00EB2B4B" w:rsidRDefault="00544D67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>
              <w:rPr>
                <w:rFonts w:ascii="黑体" w:eastAsia="黑体" w:hint="eastAsia"/>
                <w:color w:val="000000" w:themeColor="text1"/>
                <w:sz w:val="22"/>
              </w:rPr>
              <w:t>/</w:t>
            </w:r>
          </w:p>
        </w:tc>
      </w:tr>
      <w:tr w:rsidR="00EB2B4B" w:rsidRPr="00EB2B4B" w14:paraId="789C7BDD" w14:textId="77777777" w:rsidTr="005D5CF3">
        <w:trPr>
          <w:cantSplit/>
          <w:trHeight w:val="335"/>
        </w:trPr>
        <w:tc>
          <w:tcPr>
            <w:tcW w:w="3543" w:type="dxa"/>
            <w:gridSpan w:val="2"/>
            <w:tcBorders>
              <w:right w:val="single" w:sz="6" w:space="0" w:color="auto"/>
            </w:tcBorders>
            <w:vAlign w:val="center"/>
          </w:tcPr>
          <w:p w14:paraId="1D389566" w14:textId="77777777" w:rsidR="0030110F" w:rsidRPr="00EB2B4B" w:rsidRDefault="00544D67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>
              <w:rPr>
                <w:rFonts w:ascii="黑体" w:eastAsia="黑体" w:hint="eastAsia"/>
                <w:color w:val="000000" w:themeColor="text1"/>
                <w:sz w:val="22"/>
              </w:rPr>
              <w:t>/</w:t>
            </w:r>
          </w:p>
        </w:tc>
        <w:tc>
          <w:tcPr>
            <w:tcW w:w="5245" w:type="dxa"/>
            <w:gridSpan w:val="4"/>
            <w:tcBorders>
              <w:left w:val="single" w:sz="6" w:space="0" w:color="auto"/>
            </w:tcBorders>
            <w:vAlign w:val="center"/>
          </w:tcPr>
          <w:p w14:paraId="1EC82FE4" w14:textId="77777777" w:rsidR="0030110F" w:rsidRPr="00EB2B4B" w:rsidRDefault="00544D67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>
              <w:rPr>
                <w:rFonts w:ascii="黑体" w:eastAsia="黑体" w:hint="eastAsia"/>
                <w:color w:val="000000" w:themeColor="text1"/>
                <w:sz w:val="22"/>
              </w:rPr>
              <w:t>/</w:t>
            </w:r>
          </w:p>
        </w:tc>
        <w:tc>
          <w:tcPr>
            <w:tcW w:w="1561" w:type="dxa"/>
            <w:tcBorders>
              <w:left w:val="single" w:sz="6" w:space="0" w:color="auto"/>
            </w:tcBorders>
            <w:vAlign w:val="center"/>
          </w:tcPr>
          <w:p w14:paraId="00E1FC66" w14:textId="77777777" w:rsidR="0030110F" w:rsidRPr="00EB2B4B" w:rsidRDefault="00544D67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>
              <w:rPr>
                <w:rFonts w:ascii="黑体" w:eastAsia="黑体" w:hint="eastAsia"/>
                <w:color w:val="000000" w:themeColor="text1"/>
                <w:sz w:val="22"/>
              </w:rPr>
              <w:t>/</w:t>
            </w:r>
          </w:p>
        </w:tc>
      </w:tr>
      <w:tr w:rsidR="00EB2B4B" w:rsidRPr="00EB2B4B" w14:paraId="52844BBF" w14:textId="77777777">
        <w:trPr>
          <w:cantSplit/>
          <w:trHeight w:val="335"/>
        </w:trPr>
        <w:tc>
          <w:tcPr>
            <w:tcW w:w="10349" w:type="dxa"/>
            <w:gridSpan w:val="7"/>
            <w:vAlign w:val="center"/>
          </w:tcPr>
          <w:p w14:paraId="2648D0F0" w14:textId="77777777" w:rsidR="0030110F" w:rsidRPr="00EB2B4B" w:rsidRDefault="00753E87">
            <w:pPr>
              <w:spacing w:before="0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微软雅黑" w:eastAsia="微软雅黑" w:hAnsi="微软雅黑" w:hint="eastAsia"/>
                <w:color w:val="000000" w:themeColor="text1"/>
                <w:sz w:val="24"/>
              </w:rPr>
              <w:t xml:space="preserve">文  </w:t>
            </w:r>
            <w:proofErr w:type="gramStart"/>
            <w:r w:rsidRPr="00EB2B4B">
              <w:rPr>
                <w:rFonts w:ascii="微软雅黑" w:eastAsia="微软雅黑" w:hAnsi="微软雅黑" w:hint="eastAsia"/>
                <w:color w:val="000000" w:themeColor="text1"/>
                <w:sz w:val="24"/>
              </w:rPr>
              <w:t>档</w:t>
            </w:r>
            <w:proofErr w:type="gramEnd"/>
            <w:r w:rsidRPr="00EB2B4B">
              <w:rPr>
                <w:rFonts w:ascii="微软雅黑" w:eastAsia="微软雅黑" w:hAnsi="微软雅黑" w:hint="eastAsia"/>
                <w:color w:val="000000" w:themeColor="text1"/>
                <w:sz w:val="24"/>
              </w:rPr>
              <w:t xml:space="preserve">  记  录 / 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4"/>
              </w:rPr>
              <w:t xml:space="preserve">Document </w:t>
            </w:r>
            <w:r w:rsidRPr="00EB2B4B">
              <w:rPr>
                <w:rFonts w:ascii="Arial" w:eastAsia="Arial Unicode MS" w:hAnsi="Arial" w:cs="Arial"/>
                <w:color w:val="000000" w:themeColor="text1"/>
                <w:sz w:val="24"/>
              </w:rPr>
              <w:t>History</w:t>
            </w:r>
          </w:p>
        </w:tc>
      </w:tr>
      <w:tr w:rsidR="00EB2B4B" w:rsidRPr="00EB2B4B" w14:paraId="3E983454" w14:textId="77777777" w:rsidTr="008D591A">
        <w:trPr>
          <w:cantSplit/>
          <w:trHeight w:val="335"/>
        </w:trPr>
        <w:tc>
          <w:tcPr>
            <w:tcW w:w="1275" w:type="dxa"/>
            <w:tcBorders>
              <w:right w:val="single" w:sz="6" w:space="0" w:color="auto"/>
            </w:tcBorders>
            <w:vAlign w:val="center"/>
          </w:tcPr>
          <w:p w14:paraId="385ABFF2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版本/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Rev.</w:t>
            </w:r>
          </w:p>
        </w:tc>
        <w:tc>
          <w:tcPr>
            <w:tcW w:w="2268" w:type="dxa"/>
            <w:vAlign w:val="center"/>
          </w:tcPr>
          <w:p w14:paraId="0C826D6D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编制/日期</w:t>
            </w:r>
          </w:p>
          <w:p w14:paraId="02AC9F28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Author/Date</w:t>
            </w:r>
          </w:p>
        </w:tc>
        <w:tc>
          <w:tcPr>
            <w:tcW w:w="2268" w:type="dxa"/>
            <w:gridSpan w:val="2"/>
            <w:tcBorders>
              <w:left w:val="single" w:sz="6" w:space="0" w:color="auto"/>
            </w:tcBorders>
            <w:vAlign w:val="center"/>
          </w:tcPr>
          <w:p w14:paraId="3362699E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审核/日期</w:t>
            </w:r>
          </w:p>
          <w:p w14:paraId="617AB30E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Checked/Date</w:t>
            </w:r>
          </w:p>
        </w:tc>
        <w:tc>
          <w:tcPr>
            <w:tcW w:w="2268" w:type="dxa"/>
            <w:tcBorders>
              <w:left w:val="single" w:sz="6" w:space="0" w:color="auto"/>
            </w:tcBorders>
            <w:vAlign w:val="center"/>
          </w:tcPr>
          <w:p w14:paraId="3B341D11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审核/日期</w:t>
            </w:r>
          </w:p>
          <w:p w14:paraId="594BEE1D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Checked/Date</w:t>
            </w:r>
          </w:p>
        </w:tc>
        <w:tc>
          <w:tcPr>
            <w:tcW w:w="2270" w:type="dxa"/>
            <w:gridSpan w:val="2"/>
            <w:tcBorders>
              <w:left w:val="single" w:sz="6" w:space="0" w:color="auto"/>
            </w:tcBorders>
            <w:vAlign w:val="center"/>
          </w:tcPr>
          <w:p w14:paraId="50FABFAD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批准/</w:t>
            </w:r>
            <w:r w:rsidRPr="00EB2B4B">
              <w:rPr>
                <w:rFonts w:ascii="黑体" w:eastAsia="黑体"/>
                <w:color w:val="000000" w:themeColor="text1"/>
                <w:sz w:val="22"/>
              </w:rPr>
              <w:t xml:space="preserve"> </w:t>
            </w: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日期</w:t>
            </w:r>
            <w:r w:rsidRPr="00EB2B4B">
              <w:rPr>
                <w:rFonts w:ascii="Arial" w:eastAsia="Arial Unicode MS" w:hAnsi="Arial" w:cs="Arial"/>
                <w:color w:val="000000" w:themeColor="text1"/>
                <w:sz w:val="22"/>
              </w:rPr>
              <w:t>Approve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d/Date</w:t>
            </w:r>
          </w:p>
        </w:tc>
      </w:tr>
      <w:tr w:rsidR="00EB2B4B" w:rsidRPr="00EB2B4B" w14:paraId="1BCD0092" w14:textId="77777777" w:rsidTr="008D591A">
        <w:trPr>
          <w:cantSplit/>
          <w:trHeight w:val="335"/>
        </w:trPr>
        <w:tc>
          <w:tcPr>
            <w:tcW w:w="1275" w:type="dxa"/>
            <w:tcBorders>
              <w:right w:val="single" w:sz="6" w:space="0" w:color="auto"/>
            </w:tcBorders>
            <w:vAlign w:val="center"/>
          </w:tcPr>
          <w:p w14:paraId="701C443E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1.0</w:t>
            </w:r>
            <w:r w:rsidR="001F5171" w:rsidRPr="00EB2B4B">
              <w:rPr>
                <w:rFonts w:ascii="黑体" w:eastAsia="黑体" w:hint="eastAsia"/>
                <w:color w:val="000000" w:themeColor="text1"/>
                <w:sz w:val="22"/>
              </w:rPr>
              <w:t>0</w:t>
            </w:r>
          </w:p>
        </w:tc>
        <w:tc>
          <w:tcPr>
            <w:tcW w:w="2268" w:type="dxa"/>
            <w:vAlign w:val="center"/>
          </w:tcPr>
          <w:p w14:paraId="0772F48A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gridSpan w:val="2"/>
            <w:tcBorders>
              <w:left w:val="single" w:sz="6" w:space="0" w:color="auto"/>
            </w:tcBorders>
            <w:vAlign w:val="center"/>
          </w:tcPr>
          <w:p w14:paraId="601C08E7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tcBorders>
              <w:left w:val="single" w:sz="6" w:space="0" w:color="auto"/>
            </w:tcBorders>
            <w:vAlign w:val="center"/>
          </w:tcPr>
          <w:p w14:paraId="2E8E7DA8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70" w:type="dxa"/>
            <w:gridSpan w:val="2"/>
            <w:tcBorders>
              <w:left w:val="single" w:sz="6" w:space="0" w:color="auto"/>
            </w:tcBorders>
            <w:vAlign w:val="center"/>
          </w:tcPr>
          <w:p w14:paraId="2B77538D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</w:tr>
      <w:tr w:rsidR="00EB2B4B" w:rsidRPr="00EB2B4B" w14:paraId="179CD6C5" w14:textId="77777777" w:rsidTr="008D591A">
        <w:trPr>
          <w:cantSplit/>
          <w:trHeight w:val="335"/>
        </w:trPr>
        <w:tc>
          <w:tcPr>
            <w:tcW w:w="1275" w:type="dxa"/>
            <w:tcBorders>
              <w:right w:val="single" w:sz="6" w:space="0" w:color="auto"/>
            </w:tcBorders>
            <w:vAlign w:val="center"/>
          </w:tcPr>
          <w:p w14:paraId="229BAB4C" w14:textId="37ED07AC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vAlign w:val="center"/>
          </w:tcPr>
          <w:p w14:paraId="4907364F" w14:textId="77777777" w:rsidR="00F9189E" w:rsidRPr="00EB2B4B" w:rsidRDefault="00F9189E" w:rsidP="00BF49DA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gridSpan w:val="2"/>
            <w:tcBorders>
              <w:left w:val="single" w:sz="6" w:space="0" w:color="auto"/>
            </w:tcBorders>
            <w:vAlign w:val="center"/>
          </w:tcPr>
          <w:p w14:paraId="34BB5B47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tcBorders>
              <w:left w:val="single" w:sz="6" w:space="0" w:color="auto"/>
            </w:tcBorders>
            <w:vAlign w:val="center"/>
          </w:tcPr>
          <w:p w14:paraId="12A97FD3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70" w:type="dxa"/>
            <w:gridSpan w:val="2"/>
            <w:tcBorders>
              <w:left w:val="single" w:sz="6" w:space="0" w:color="auto"/>
            </w:tcBorders>
            <w:vAlign w:val="center"/>
          </w:tcPr>
          <w:p w14:paraId="0B996AA4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</w:tr>
      <w:tr w:rsidR="00EB2B4B" w:rsidRPr="00EB2B4B" w14:paraId="759966E0" w14:textId="77777777" w:rsidTr="008D591A">
        <w:trPr>
          <w:cantSplit/>
          <w:trHeight w:val="335"/>
        </w:trPr>
        <w:tc>
          <w:tcPr>
            <w:tcW w:w="1275" w:type="dxa"/>
            <w:tcBorders>
              <w:right w:val="single" w:sz="6" w:space="0" w:color="auto"/>
            </w:tcBorders>
            <w:vAlign w:val="center"/>
          </w:tcPr>
          <w:p w14:paraId="76E7F817" w14:textId="1AA14551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C2570DC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gridSpan w:val="2"/>
            <w:tcBorders>
              <w:left w:val="single" w:sz="6" w:space="0" w:color="auto"/>
            </w:tcBorders>
            <w:vAlign w:val="center"/>
          </w:tcPr>
          <w:p w14:paraId="03676DFC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tcBorders>
              <w:left w:val="single" w:sz="6" w:space="0" w:color="auto"/>
            </w:tcBorders>
            <w:vAlign w:val="center"/>
          </w:tcPr>
          <w:p w14:paraId="31F309A8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70" w:type="dxa"/>
            <w:gridSpan w:val="2"/>
            <w:tcBorders>
              <w:left w:val="single" w:sz="6" w:space="0" w:color="auto"/>
            </w:tcBorders>
            <w:vAlign w:val="center"/>
          </w:tcPr>
          <w:p w14:paraId="53C632D8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</w:tr>
      <w:tr w:rsidR="00EB2B4B" w:rsidRPr="00EB2B4B" w14:paraId="294E52A0" w14:textId="77777777" w:rsidTr="008D591A">
        <w:trPr>
          <w:cantSplit/>
          <w:trHeight w:val="335"/>
        </w:trPr>
        <w:tc>
          <w:tcPr>
            <w:tcW w:w="1275" w:type="dxa"/>
            <w:tcBorders>
              <w:right w:val="single" w:sz="6" w:space="0" w:color="auto"/>
            </w:tcBorders>
            <w:vAlign w:val="center"/>
          </w:tcPr>
          <w:p w14:paraId="190C9A7C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vAlign w:val="center"/>
          </w:tcPr>
          <w:p w14:paraId="138F4B4F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gridSpan w:val="2"/>
            <w:tcBorders>
              <w:left w:val="single" w:sz="6" w:space="0" w:color="auto"/>
            </w:tcBorders>
            <w:vAlign w:val="center"/>
          </w:tcPr>
          <w:p w14:paraId="7B48DB61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tcBorders>
              <w:left w:val="single" w:sz="6" w:space="0" w:color="auto"/>
            </w:tcBorders>
            <w:vAlign w:val="center"/>
          </w:tcPr>
          <w:p w14:paraId="35151598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70" w:type="dxa"/>
            <w:gridSpan w:val="2"/>
            <w:tcBorders>
              <w:left w:val="single" w:sz="6" w:space="0" w:color="auto"/>
            </w:tcBorders>
            <w:vAlign w:val="center"/>
          </w:tcPr>
          <w:p w14:paraId="04EA3DB7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</w:tr>
      <w:tr w:rsidR="00EB2B4B" w:rsidRPr="00EB2B4B" w14:paraId="787D0C18" w14:textId="77777777" w:rsidTr="008D591A">
        <w:trPr>
          <w:cantSplit/>
          <w:trHeight w:val="335"/>
        </w:trPr>
        <w:tc>
          <w:tcPr>
            <w:tcW w:w="1275" w:type="dxa"/>
            <w:tcBorders>
              <w:right w:val="single" w:sz="6" w:space="0" w:color="auto"/>
            </w:tcBorders>
            <w:vAlign w:val="center"/>
          </w:tcPr>
          <w:p w14:paraId="3CC47FFE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vAlign w:val="center"/>
          </w:tcPr>
          <w:p w14:paraId="596F1222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gridSpan w:val="2"/>
            <w:tcBorders>
              <w:left w:val="single" w:sz="6" w:space="0" w:color="auto"/>
            </w:tcBorders>
            <w:vAlign w:val="center"/>
          </w:tcPr>
          <w:p w14:paraId="15177A8C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tcBorders>
              <w:left w:val="single" w:sz="6" w:space="0" w:color="auto"/>
            </w:tcBorders>
            <w:vAlign w:val="center"/>
          </w:tcPr>
          <w:p w14:paraId="40C4F851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70" w:type="dxa"/>
            <w:gridSpan w:val="2"/>
            <w:tcBorders>
              <w:left w:val="single" w:sz="6" w:space="0" w:color="auto"/>
            </w:tcBorders>
            <w:vAlign w:val="center"/>
          </w:tcPr>
          <w:p w14:paraId="5F7722C0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</w:tr>
      <w:tr w:rsidR="00EB2B4B" w:rsidRPr="00EB2B4B" w14:paraId="4537A5B7" w14:textId="77777777" w:rsidTr="008D591A">
        <w:trPr>
          <w:cantSplit/>
          <w:trHeight w:val="335"/>
        </w:trPr>
        <w:tc>
          <w:tcPr>
            <w:tcW w:w="1275" w:type="dxa"/>
            <w:tcBorders>
              <w:bottom w:val="double" w:sz="2" w:space="0" w:color="000000"/>
              <w:right w:val="single" w:sz="6" w:space="0" w:color="auto"/>
            </w:tcBorders>
            <w:vAlign w:val="center"/>
          </w:tcPr>
          <w:p w14:paraId="7045E795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tcBorders>
              <w:bottom w:val="double" w:sz="2" w:space="0" w:color="000000"/>
            </w:tcBorders>
            <w:vAlign w:val="center"/>
          </w:tcPr>
          <w:p w14:paraId="44D22A80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gridSpan w:val="2"/>
            <w:tcBorders>
              <w:left w:val="single" w:sz="6" w:space="0" w:color="auto"/>
              <w:bottom w:val="double" w:sz="2" w:space="0" w:color="000000"/>
            </w:tcBorders>
            <w:vAlign w:val="center"/>
          </w:tcPr>
          <w:p w14:paraId="4DB55594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tcBorders>
              <w:left w:val="single" w:sz="6" w:space="0" w:color="auto"/>
              <w:bottom w:val="double" w:sz="2" w:space="0" w:color="000000"/>
            </w:tcBorders>
            <w:vAlign w:val="center"/>
          </w:tcPr>
          <w:p w14:paraId="40A0E9E1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70" w:type="dxa"/>
            <w:gridSpan w:val="2"/>
            <w:tcBorders>
              <w:left w:val="single" w:sz="6" w:space="0" w:color="auto"/>
              <w:bottom w:val="double" w:sz="2" w:space="0" w:color="000000"/>
            </w:tcBorders>
            <w:vAlign w:val="center"/>
          </w:tcPr>
          <w:p w14:paraId="783931C7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</w:tr>
      <w:tr w:rsidR="00EB2B4B" w:rsidRPr="00EB2B4B" w14:paraId="7C29B9EC" w14:textId="77777777">
        <w:trPr>
          <w:cantSplit/>
          <w:trHeight w:val="2147"/>
        </w:trPr>
        <w:tc>
          <w:tcPr>
            <w:tcW w:w="10349" w:type="dxa"/>
            <w:gridSpan w:val="7"/>
            <w:tcBorders>
              <w:top w:val="double" w:sz="2" w:space="0" w:color="000000"/>
            </w:tcBorders>
            <w:vAlign w:val="center"/>
          </w:tcPr>
          <w:p w14:paraId="02DD323A" w14:textId="77777777" w:rsidR="00F9189E" w:rsidRPr="00EB2B4B" w:rsidRDefault="00F9189E" w:rsidP="00F9189E">
            <w:pPr>
              <w:ind w:left="288"/>
              <w:jc w:val="center"/>
              <w:rPr>
                <w:rFonts w:ascii="黑体" w:eastAsia="黑体"/>
                <w:color w:val="000000" w:themeColor="text1"/>
                <w:sz w:val="18"/>
              </w:rPr>
            </w:pPr>
            <w:proofErr w:type="gramStart"/>
            <w:r w:rsidRPr="00EB2B4B">
              <w:rPr>
                <w:rFonts w:ascii="黑体" w:eastAsia="黑体" w:hint="eastAsia"/>
                <w:color w:val="000000" w:themeColor="text1"/>
                <w:sz w:val="18"/>
              </w:rPr>
              <w:t>谊安公司</w:t>
            </w:r>
            <w:proofErr w:type="gramEnd"/>
            <w:r w:rsidRPr="00EB2B4B">
              <w:rPr>
                <w:rFonts w:ascii="黑体" w:eastAsia="黑体" w:hint="eastAsia"/>
                <w:color w:val="000000" w:themeColor="text1"/>
                <w:sz w:val="18"/>
              </w:rPr>
              <w:t>（非公开）版权所有</w:t>
            </w:r>
          </w:p>
          <w:p w14:paraId="7ADC9F40" w14:textId="77777777" w:rsidR="00F9189E" w:rsidRPr="00EB2B4B" w:rsidRDefault="00F9189E" w:rsidP="00F9189E">
            <w:pPr>
              <w:ind w:left="288"/>
              <w:rPr>
                <w:rFonts w:ascii="黑体" w:eastAsia="黑体"/>
                <w:color w:val="000000" w:themeColor="text1"/>
                <w:sz w:val="18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18"/>
              </w:rPr>
              <w:t>本文件</w:t>
            </w:r>
            <w:proofErr w:type="gramStart"/>
            <w:r w:rsidRPr="00EB2B4B">
              <w:rPr>
                <w:rFonts w:ascii="黑体" w:eastAsia="黑体" w:hint="eastAsia"/>
                <w:color w:val="000000" w:themeColor="text1"/>
                <w:sz w:val="18"/>
              </w:rPr>
              <w:t>为谊安公司</w:t>
            </w:r>
            <w:proofErr w:type="gramEnd"/>
            <w:r w:rsidRPr="00EB2B4B">
              <w:rPr>
                <w:rFonts w:ascii="黑体" w:eastAsia="黑体" w:hint="eastAsia"/>
                <w:color w:val="000000" w:themeColor="text1"/>
                <w:sz w:val="18"/>
              </w:rPr>
              <w:t>的专有资料。任何对本文件的使用、复制、或发布行为均是明确禁止的，除非本公司特殊批准，否则将被视为侵犯本公司的权利和利益。</w:t>
            </w:r>
          </w:p>
          <w:p w14:paraId="7CD665B1" w14:textId="77777777" w:rsidR="00F9189E" w:rsidRPr="00EB2B4B" w:rsidRDefault="00F9189E" w:rsidP="00F9189E">
            <w:pPr>
              <w:spacing w:line="360" w:lineRule="auto"/>
              <w:jc w:val="center"/>
              <w:rPr>
                <w:color w:val="000000" w:themeColor="text1"/>
                <w:sz w:val="16"/>
              </w:rPr>
            </w:pPr>
            <w:r w:rsidRPr="00EB2B4B">
              <w:rPr>
                <w:color w:val="000000" w:themeColor="text1"/>
                <w:sz w:val="16"/>
              </w:rPr>
              <w:t>©</w:t>
            </w:r>
            <w:r w:rsidRPr="00EB2B4B">
              <w:rPr>
                <w:rFonts w:hint="eastAsia"/>
                <w:color w:val="000000" w:themeColor="text1"/>
                <w:sz w:val="16"/>
              </w:rPr>
              <w:t>AEONMED</w:t>
            </w:r>
            <w:r w:rsidRPr="00EB2B4B">
              <w:rPr>
                <w:color w:val="000000" w:themeColor="text1"/>
                <w:sz w:val="16"/>
              </w:rPr>
              <w:t xml:space="preserve"> CORP. (UNPUBLISHED)ALL RIGHTS RESERVED</w:t>
            </w:r>
          </w:p>
          <w:p w14:paraId="4808296B" w14:textId="77777777" w:rsidR="00F9189E" w:rsidRPr="00EB2B4B" w:rsidRDefault="00F9189E" w:rsidP="00F9189E">
            <w:pPr>
              <w:spacing w:line="360" w:lineRule="auto"/>
              <w:ind w:leftChars="135" w:left="283"/>
              <w:jc w:val="left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color w:val="000000" w:themeColor="text1"/>
                <w:sz w:val="16"/>
              </w:rPr>
              <w:t xml:space="preserve">This material is the proprietary information of </w:t>
            </w:r>
            <w:proofErr w:type="spellStart"/>
            <w:r w:rsidRPr="00EB2B4B">
              <w:rPr>
                <w:rFonts w:hint="eastAsia"/>
                <w:color w:val="000000" w:themeColor="text1"/>
                <w:sz w:val="16"/>
              </w:rPr>
              <w:t>Aeonmed</w:t>
            </w:r>
            <w:proofErr w:type="spellEnd"/>
            <w:r w:rsidRPr="00EB2B4B">
              <w:rPr>
                <w:color w:val="000000" w:themeColor="text1"/>
                <w:sz w:val="16"/>
              </w:rPr>
              <w:t xml:space="preserve"> Corp. and any use, reproduction, or distribution of the material contained herein, unless specifically authorized by </w:t>
            </w:r>
            <w:proofErr w:type="spellStart"/>
            <w:r w:rsidRPr="00EB2B4B">
              <w:rPr>
                <w:rFonts w:hint="eastAsia"/>
                <w:color w:val="000000" w:themeColor="text1"/>
                <w:sz w:val="16"/>
              </w:rPr>
              <w:t>Aeonmed</w:t>
            </w:r>
            <w:proofErr w:type="spellEnd"/>
            <w:r w:rsidRPr="00EB2B4B">
              <w:rPr>
                <w:color w:val="000000" w:themeColor="text1"/>
                <w:sz w:val="16"/>
              </w:rPr>
              <w:t xml:space="preserve"> Corp., is expressly forbidden and would violate the rights and interests of </w:t>
            </w:r>
            <w:proofErr w:type="spellStart"/>
            <w:r w:rsidRPr="00EB2B4B">
              <w:rPr>
                <w:rFonts w:hint="eastAsia"/>
                <w:color w:val="000000" w:themeColor="text1"/>
                <w:sz w:val="16"/>
              </w:rPr>
              <w:t>Aeonmed</w:t>
            </w:r>
            <w:proofErr w:type="spellEnd"/>
            <w:r w:rsidRPr="00EB2B4B">
              <w:rPr>
                <w:rFonts w:ascii="黑体" w:eastAsia="黑体" w:hint="eastAsia"/>
                <w:color w:val="000000" w:themeColor="text1"/>
              </w:rPr>
              <w:t xml:space="preserve"> </w:t>
            </w:r>
            <w:r w:rsidRPr="00EB2B4B">
              <w:rPr>
                <w:color w:val="000000" w:themeColor="text1"/>
                <w:sz w:val="16"/>
              </w:rPr>
              <w:t>Corp.</w:t>
            </w:r>
            <w:r w:rsidRPr="00EB2B4B">
              <w:rPr>
                <w:rFonts w:hint="eastAsia"/>
                <w:color w:val="000000" w:themeColor="text1"/>
                <w:sz w:val="16"/>
              </w:rPr>
              <w:t>.</w:t>
            </w:r>
          </w:p>
        </w:tc>
      </w:tr>
    </w:tbl>
    <w:tbl>
      <w:tblPr>
        <w:tblW w:w="98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5"/>
        <w:gridCol w:w="6462"/>
        <w:gridCol w:w="2016"/>
      </w:tblGrid>
      <w:tr w:rsidR="00EB2B4B" w:rsidRPr="00EB2B4B" w14:paraId="487C9C52" w14:textId="77777777" w:rsidTr="00906A99">
        <w:trPr>
          <w:jc w:val="center"/>
        </w:trPr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E7A95" w14:textId="77777777" w:rsidR="00F9189E" w:rsidRPr="00EB2B4B" w:rsidRDefault="00F9189E" w:rsidP="001F5171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EB2B4B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lastRenderedPageBreak/>
              <w:t>版本</w:t>
            </w:r>
          </w:p>
        </w:tc>
        <w:tc>
          <w:tcPr>
            <w:tcW w:w="6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19D09" w14:textId="77777777" w:rsidR="00F9189E" w:rsidRPr="00EB2B4B" w:rsidRDefault="00F9189E" w:rsidP="008B13A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EB2B4B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描述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26C97" w14:textId="77777777" w:rsidR="00F9189E" w:rsidRPr="00EB2B4B" w:rsidRDefault="00F9189E" w:rsidP="008B13AF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EB2B4B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编制/</w:t>
            </w:r>
            <w:r w:rsidR="00E81F32">
              <w:rPr>
                <w:rFonts w:ascii="微软雅黑" w:eastAsia="微软雅黑" w:hAnsi="微软雅黑" w:hint="eastAsia"/>
                <w:b/>
                <w:szCs w:val="21"/>
              </w:rPr>
              <w:t>日期</w:t>
            </w:r>
          </w:p>
        </w:tc>
      </w:tr>
      <w:tr w:rsidR="00EB2B4B" w:rsidRPr="00EB2B4B" w14:paraId="3DC1D214" w14:textId="77777777" w:rsidTr="00906A99">
        <w:trPr>
          <w:trHeight w:val="64"/>
          <w:jc w:val="center"/>
        </w:trPr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5C9DB" w14:textId="77777777" w:rsidR="00F9189E" w:rsidRPr="00EB2B4B" w:rsidRDefault="001F5171" w:rsidP="001F5171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B2B4B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1.00</w:t>
            </w:r>
          </w:p>
        </w:tc>
        <w:tc>
          <w:tcPr>
            <w:tcW w:w="6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DCF1D" w14:textId="77777777" w:rsidR="00F9189E" w:rsidRPr="00EB2B4B" w:rsidRDefault="00544D67" w:rsidP="008B13AF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初始版本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F95C8" w14:textId="6954B093" w:rsidR="00F9189E" w:rsidRPr="00EB2B4B" w:rsidRDefault="00906A99" w:rsidP="008D1BF8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张宝宁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2024.1.25</w:t>
            </w:r>
          </w:p>
        </w:tc>
      </w:tr>
      <w:tr w:rsidR="00EB2B4B" w:rsidRPr="00EB2B4B" w14:paraId="1FCCFBD0" w14:textId="77777777" w:rsidTr="00906A99">
        <w:trPr>
          <w:trHeight w:val="64"/>
          <w:jc w:val="center"/>
        </w:trPr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51A7D" w14:textId="6A0016EB" w:rsidR="00F9189E" w:rsidRPr="00EB2B4B" w:rsidRDefault="00F9189E" w:rsidP="001F5171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6035B" w14:textId="6770B5EC" w:rsidR="00F9189E" w:rsidRPr="00EB2B4B" w:rsidRDefault="00F9189E" w:rsidP="008B13AF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B7AA5" w14:textId="283A80EC" w:rsidR="00F9189E" w:rsidRPr="00EB2B4B" w:rsidRDefault="00F9189E" w:rsidP="00BF49DA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B2B4B" w:rsidRPr="00EB2B4B" w14:paraId="041305AC" w14:textId="77777777" w:rsidTr="00906A99">
        <w:trPr>
          <w:trHeight w:val="64"/>
          <w:jc w:val="center"/>
        </w:trPr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51562" w14:textId="5F43D097" w:rsidR="00F9189E" w:rsidRPr="00EB2B4B" w:rsidRDefault="00F9189E" w:rsidP="001F5171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21AA2" w14:textId="5465C502" w:rsidR="00F9189E" w:rsidRPr="00EB2B4B" w:rsidRDefault="00F9189E" w:rsidP="008B13AF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47E04" w14:textId="207C1CB3" w:rsidR="00F9189E" w:rsidRPr="00EB2B4B" w:rsidRDefault="00F9189E" w:rsidP="00481952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B2B4B" w:rsidRPr="00EB2B4B" w14:paraId="300F9CB1" w14:textId="77777777" w:rsidTr="00906A99">
        <w:trPr>
          <w:trHeight w:val="64"/>
          <w:jc w:val="center"/>
        </w:trPr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D3D05" w14:textId="77777777" w:rsidR="00F9189E" w:rsidRPr="00EB2B4B" w:rsidRDefault="00F9189E" w:rsidP="001F5171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AE918" w14:textId="77777777" w:rsidR="00F9189E" w:rsidRPr="00EB2B4B" w:rsidRDefault="00F9189E" w:rsidP="008B13AF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D165C" w14:textId="77777777" w:rsidR="00F9189E" w:rsidRPr="00EB2B4B" w:rsidRDefault="00F9189E" w:rsidP="008B13AF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</w:tbl>
    <w:p w14:paraId="61FB00E6" w14:textId="77777777" w:rsidR="0030110F" w:rsidRPr="00EB2B4B" w:rsidRDefault="00753E87">
      <w:pPr>
        <w:pStyle w:val="Content"/>
        <w:rPr>
          <w:color w:val="000000" w:themeColor="text1"/>
        </w:rPr>
      </w:pPr>
      <w:bookmarkStart w:id="2" w:name="_Toc131168020"/>
      <w:r w:rsidRPr="00EB2B4B">
        <w:rPr>
          <w:rFonts w:hint="eastAsia"/>
          <w:color w:val="000000" w:themeColor="text1"/>
        </w:rPr>
        <w:lastRenderedPageBreak/>
        <w:t>目录</w:t>
      </w:r>
      <w:bookmarkEnd w:id="2"/>
    </w:p>
    <w:p w14:paraId="755E6625" w14:textId="77777777" w:rsidR="008D0043" w:rsidRDefault="00753E87">
      <w:pPr>
        <w:pStyle w:val="TOC1"/>
        <w:tabs>
          <w:tab w:val="right" w:leader="dot" w:pos="889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 w:rsidRPr="00EB2B4B">
        <w:rPr>
          <w:color w:val="000000" w:themeColor="text1"/>
        </w:rPr>
        <w:fldChar w:fldCharType="begin"/>
      </w:r>
      <w:r w:rsidRPr="00EB2B4B">
        <w:rPr>
          <w:color w:val="000000" w:themeColor="text1"/>
        </w:rPr>
        <w:instrText xml:space="preserve"> TOC \o "1-3" \h \z </w:instrText>
      </w:r>
      <w:r w:rsidRPr="00EB2B4B">
        <w:rPr>
          <w:color w:val="000000" w:themeColor="text1"/>
        </w:rPr>
        <w:fldChar w:fldCharType="separate"/>
      </w:r>
      <w:hyperlink w:anchor="_Toc131168020" w:history="1">
        <w:r w:rsidR="008D0043" w:rsidRPr="00DA3C81">
          <w:rPr>
            <w:rStyle w:val="af0"/>
            <w:rFonts w:hint="eastAsia"/>
            <w:noProof/>
          </w:rPr>
          <w:t>目录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_Toc131168020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3</w:t>
        </w:r>
        <w:r w:rsidR="008D0043">
          <w:rPr>
            <w:noProof/>
            <w:webHidden/>
          </w:rPr>
          <w:fldChar w:fldCharType="end"/>
        </w:r>
      </w:hyperlink>
    </w:p>
    <w:p w14:paraId="41819D8A" w14:textId="77777777" w:rsidR="008D0043" w:rsidRDefault="00000000">
      <w:pPr>
        <w:pStyle w:val="TOC1"/>
        <w:tabs>
          <w:tab w:val="right" w:leader="dot" w:pos="889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1168021" w:history="1">
        <w:r w:rsidR="008D0043" w:rsidRPr="00DA3C81">
          <w:rPr>
            <w:rStyle w:val="af0"/>
            <w:rFonts w:hint="eastAsia"/>
            <w:noProof/>
          </w:rPr>
          <w:t>第</w:t>
        </w:r>
        <w:r w:rsidR="008D0043" w:rsidRPr="00DA3C81">
          <w:rPr>
            <w:rStyle w:val="af0"/>
            <w:rFonts w:hint="eastAsia"/>
            <w:noProof/>
          </w:rPr>
          <w:t>1</w:t>
        </w:r>
        <w:r w:rsidR="008D0043" w:rsidRPr="00DA3C81">
          <w:rPr>
            <w:rStyle w:val="af0"/>
            <w:rFonts w:hint="eastAsia"/>
            <w:noProof/>
          </w:rPr>
          <w:t>章</w:t>
        </w:r>
        <w:r w:rsidR="008D0043" w:rsidRPr="00DA3C81">
          <w:rPr>
            <w:rStyle w:val="af0"/>
            <w:rFonts w:hint="eastAsia"/>
            <w:noProof/>
          </w:rPr>
          <w:t xml:space="preserve"> </w:t>
        </w:r>
        <w:r w:rsidR="008D0043" w:rsidRPr="00DA3C81">
          <w:rPr>
            <w:rStyle w:val="af0"/>
            <w:rFonts w:hint="eastAsia"/>
            <w:noProof/>
          </w:rPr>
          <w:t>设备与环境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_Toc131168021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4</w:t>
        </w:r>
        <w:r w:rsidR="008D0043">
          <w:rPr>
            <w:noProof/>
            <w:webHidden/>
          </w:rPr>
          <w:fldChar w:fldCharType="end"/>
        </w:r>
      </w:hyperlink>
    </w:p>
    <w:p w14:paraId="248599F7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22" w:history="1">
        <w:r w:rsidR="008D0043" w:rsidRPr="00DA3C81">
          <w:rPr>
            <w:rStyle w:val="af0"/>
            <w:noProof/>
          </w:rPr>
          <w:t>1.1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测试设备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_Toc131168022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4</w:t>
        </w:r>
        <w:r w:rsidR="008D0043">
          <w:rPr>
            <w:noProof/>
            <w:webHidden/>
          </w:rPr>
          <w:fldChar w:fldCharType="end"/>
        </w:r>
      </w:hyperlink>
    </w:p>
    <w:p w14:paraId="3470629C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23" w:history="1">
        <w:r w:rsidR="008D0043" w:rsidRPr="00DA3C81">
          <w:rPr>
            <w:rStyle w:val="af0"/>
            <w:noProof/>
          </w:rPr>
          <w:t>1.2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电路板硬件软件信息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_Toc131168023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4</w:t>
        </w:r>
        <w:r w:rsidR="008D0043">
          <w:rPr>
            <w:noProof/>
            <w:webHidden/>
          </w:rPr>
          <w:fldChar w:fldCharType="end"/>
        </w:r>
      </w:hyperlink>
    </w:p>
    <w:p w14:paraId="5683D842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24" w:history="1">
        <w:r w:rsidR="008D0043" w:rsidRPr="00DA3C81">
          <w:rPr>
            <w:rStyle w:val="af0"/>
            <w:noProof/>
          </w:rPr>
          <w:t>1.3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测试环境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_Toc131168024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4</w:t>
        </w:r>
        <w:r w:rsidR="008D0043">
          <w:rPr>
            <w:noProof/>
            <w:webHidden/>
          </w:rPr>
          <w:fldChar w:fldCharType="end"/>
        </w:r>
      </w:hyperlink>
    </w:p>
    <w:p w14:paraId="1B0C30CC" w14:textId="77777777" w:rsidR="008D0043" w:rsidRDefault="00000000">
      <w:pPr>
        <w:pStyle w:val="TOC1"/>
        <w:tabs>
          <w:tab w:val="right" w:leader="dot" w:pos="889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1168025" w:history="1">
        <w:r w:rsidR="008D0043" w:rsidRPr="00DA3C81">
          <w:rPr>
            <w:rStyle w:val="af0"/>
            <w:rFonts w:hint="eastAsia"/>
            <w:noProof/>
          </w:rPr>
          <w:t>第</w:t>
        </w:r>
        <w:r w:rsidR="008D0043" w:rsidRPr="00DA3C81">
          <w:rPr>
            <w:rStyle w:val="af0"/>
            <w:rFonts w:hint="eastAsia"/>
            <w:noProof/>
          </w:rPr>
          <w:t>2</w:t>
        </w:r>
        <w:r w:rsidR="008D0043" w:rsidRPr="00DA3C81">
          <w:rPr>
            <w:rStyle w:val="af0"/>
            <w:rFonts w:hint="eastAsia"/>
            <w:noProof/>
          </w:rPr>
          <w:t>章</w:t>
        </w:r>
        <w:r w:rsidR="008D0043" w:rsidRPr="00DA3C81">
          <w:rPr>
            <w:rStyle w:val="af0"/>
            <w:rFonts w:hint="eastAsia"/>
            <w:noProof/>
          </w:rPr>
          <w:t xml:space="preserve"> </w:t>
        </w:r>
        <w:r w:rsidR="008D0043" w:rsidRPr="00DA3C81">
          <w:rPr>
            <w:rStyle w:val="af0"/>
            <w:rFonts w:hint="eastAsia"/>
            <w:noProof/>
          </w:rPr>
          <w:t>测试内容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_Toc131168025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5</w:t>
        </w:r>
        <w:r w:rsidR="008D0043">
          <w:rPr>
            <w:noProof/>
            <w:webHidden/>
          </w:rPr>
          <w:fldChar w:fldCharType="end"/>
        </w:r>
      </w:hyperlink>
    </w:p>
    <w:p w14:paraId="3DB8CD43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26" w:history="1">
        <w:r w:rsidR="008D0043" w:rsidRPr="00DA3C81">
          <w:rPr>
            <w:rStyle w:val="af0"/>
            <w:noProof/>
          </w:rPr>
          <w:t>2.1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电压测试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_Toc131168026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5</w:t>
        </w:r>
        <w:r w:rsidR="008D0043">
          <w:rPr>
            <w:noProof/>
            <w:webHidden/>
          </w:rPr>
          <w:fldChar w:fldCharType="end"/>
        </w:r>
      </w:hyperlink>
    </w:p>
    <w:p w14:paraId="75A7644B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27" w:history="1">
        <w:r w:rsidR="008D0043" w:rsidRPr="00DA3C81">
          <w:rPr>
            <w:rStyle w:val="af0"/>
            <w:noProof/>
          </w:rPr>
          <w:t>2.2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转速测试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_Toc131168027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5</w:t>
        </w:r>
        <w:r w:rsidR="008D0043">
          <w:rPr>
            <w:noProof/>
            <w:webHidden/>
          </w:rPr>
          <w:fldChar w:fldCharType="end"/>
        </w:r>
      </w:hyperlink>
    </w:p>
    <w:p w14:paraId="31BF9319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28" w:history="1">
        <w:r w:rsidR="008D0043" w:rsidRPr="00DA3C81">
          <w:rPr>
            <w:rStyle w:val="af0"/>
            <w:noProof/>
          </w:rPr>
          <w:t>2.3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电流波形测试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_Toc131168028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6</w:t>
        </w:r>
        <w:r w:rsidR="008D0043">
          <w:rPr>
            <w:noProof/>
            <w:webHidden/>
          </w:rPr>
          <w:fldChar w:fldCharType="end"/>
        </w:r>
      </w:hyperlink>
    </w:p>
    <w:p w14:paraId="1D7AF7AE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29" w:history="1">
        <w:r w:rsidR="008D0043" w:rsidRPr="00DA3C81">
          <w:rPr>
            <w:rStyle w:val="af0"/>
            <w:noProof/>
          </w:rPr>
          <w:t>2.4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加减速时间测试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_Toc131168029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6</w:t>
        </w:r>
        <w:r w:rsidR="008D0043">
          <w:rPr>
            <w:noProof/>
            <w:webHidden/>
          </w:rPr>
          <w:fldChar w:fldCharType="end"/>
        </w:r>
      </w:hyperlink>
    </w:p>
    <w:p w14:paraId="117CA0A3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30" w:history="1">
        <w:r w:rsidR="008D0043" w:rsidRPr="00DA3C81">
          <w:rPr>
            <w:rStyle w:val="af0"/>
            <w:noProof/>
          </w:rPr>
          <w:t>2.5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电源电压冲击测试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_Toc131168030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6</w:t>
        </w:r>
        <w:r w:rsidR="008D0043">
          <w:rPr>
            <w:noProof/>
            <w:webHidden/>
          </w:rPr>
          <w:fldChar w:fldCharType="end"/>
        </w:r>
      </w:hyperlink>
    </w:p>
    <w:p w14:paraId="752B3932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31" w:history="1">
        <w:r w:rsidR="008D0043" w:rsidRPr="00DA3C81">
          <w:rPr>
            <w:rStyle w:val="af0"/>
            <w:noProof/>
          </w:rPr>
          <w:t>2.6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温升测试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_Toc131168031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7</w:t>
        </w:r>
        <w:r w:rsidR="008D0043">
          <w:rPr>
            <w:noProof/>
            <w:webHidden/>
          </w:rPr>
          <w:fldChar w:fldCharType="end"/>
        </w:r>
      </w:hyperlink>
    </w:p>
    <w:p w14:paraId="163E24E8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32" w:history="1">
        <w:r w:rsidR="008D0043" w:rsidRPr="00DA3C81">
          <w:rPr>
            <w:rStyle w:val="af0"/>
            <w:noProof/>
          </w:rPr>
          <w:t>2.7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状态以及故障测试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_Toc131168032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7</w:t>
        </w:r>
        <w:r w:rsidR="008D0043">
          <w:rPr>
            <w:noProof/>
            <w:webHidden/>
          </w:rPr>
          <w:fldChar w:fldCharType="end"/>
        </w:r>
      </w:hyperlink>
    </w:p>
    <w:p w14:paraId="691AA7EE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33" w:history="1">
        <w:r w:rsidR="008D0043" w:rsidRPr="00DA3C81">
          <w:rPr>
            <w:rStyle w:val="af0"/>
            <w:noProof/>
          </w:rPr>
          <w:t>2.8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电源保护测试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_Toc131168033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8</w:t>
        </w:r>
        <w:r w:rsidR="008D0043">
          <w:rPr>
            <w:noProof/>
            <w:webHidden/>
          </w:rPr>
          <w:fldChar w:fldCharType="end"/>
        </w:r>
      </w:hyperlink>
    </w:p>
    <w:p w14:paraId="3EA93286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34" w:history="1">
        <w:r w:rsidR="008D0043" w:rsidRPr="00DA3C81">
          <w:rPr>
            <w:rStyle w:val="af0"/>
            <w:noProof/>
          </w:rPr>
          <w:t>2.9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噪声测试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_Toc131168034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8</w:t>
        </w:r>
        <w:r w:rsidR="008D0043">
          <w:rPr>
            <w:noProof/>
            <w:webHidden/>
          </w:rPr>
          <w:fldChar w:fldCharType="end"/>
        </w:r>
      </w:hyperlink>
    </w:p>
    <w:p w14:paraId="7C040915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35" w:history="1">
        <w:r w:rsidR="008D0043" w:rsidRPr="00DA3C81">
          <w:rPr>
            <w:rStyle w:val="af0"/>
            <w:noProof/>
          </w:rPr>
          <w:t>2.10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风扇驱动测试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_Toc131168035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8</w:t>
        </w:r>
        <w:r w:rsidR="008D0043">
          <w:rPr>
            <w:noProof/>
            <w:webHidden/>
          </w:rPr>
          <w:fldChar w:fldCharType="end"/>
        </w:r>
      </w:hyperlink>
    </w:p>
    <w:p w14:paraId="41DD52A1" w14:textId="77777777" w:rsidR="008D0043" w:rsidRDefault="00000000">
      <w:pPr>
        <w:pStyle w:val="TOC1"/>
        <w:tabs>
          <w:tab w:val="right" w:leader="dot" w:pos="889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1168036" w:history="1">
        <w:r w:rsidR="008D0043" w:rsidRPr="00DA3C81">
          <w:rPr>
            <w:rStyle w:val="af0"/>
            <w:rFonts w:ascii="Arial" w:hAnsi="Arial" w:cs="Arial" w:hint="eastAsia"/>
            <w:noProof/>
          </w:rPr>
          <w:t>第</w:t>
        </w:r>
        <w:r w:rsidR="008D0043" w:rsidRPr="00DA3C81">
          <w:rPr>
            <w:rStyle w:val="af0"/>
            <w:rFonts w:ascii="Arial" w:hAnsi="Arial" w:cs="Arial" w:hint="eastAsia"/>
            <w:noProof/>
          </w:rPr>
          <w:t>3</w:t>
        </w:r>
        <w:r w:rsidR="008D0043" w:rsidRPr="00DA3C81">
          <w:rPr>
            <w:rStyle w:val="af0"/>
            <w:rFonts w:ascii="Arial" w:hAnsi="Arial" w:cs="Arial" w:hint="eastAsia"/>
            <w:noProof/>
          </w:rPr>
          <w:t>章</w:t>
        </w:r>
        <w:r w:rsidR="008D0043" w:rsidRPr="00DA3C81">
          <w:rPr>
            <w:rStyle w:val="af0"/>
            <w:rFonts w:ascii="Arial" w:hAnsi="Arial" w:cs="Arial" w:hint="eastAsia"/>
            <w:noProof/>
          </w:rPr>
          <w:t xml:space="preserve"> </w:t>
        </w:r>
        <w:r w:rsidR="008D0043" w:rsidRPr="00DA3C81">
          <w:rPr>
            <w:rStyle w:val="af0"/>
            <w:rFonts w:ascii="Arial" w:hAnsi="Arial" w:cs="Arial" w:hint="eastAsia"/>
            <w:noProof/>
          </w:rPr>
          <w:t>报告分析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_Toc131168036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10</w:t>
        </w:r>
        <w:r w:rsidR="008D0043">
          <w:rPr>
            <w:noProof/>
            <w:webHidden/>
          </w:rPr>
          <w:fldChar w:fldCharType="end"/>
        </w:r>
      </w:hyperlink>
    </w:p>
    <w:p w14:paraId="62B7C8D2" w14:textId="77777777" w:rsidR="0030110F" w:rsidRPr="00EB2B4B" w:rsidRDefault="00753E87">
      <w:pPr>
        <w:rPr>
          <w:color w:val="000000" w:themeColor="text1"/>
        </w:rPr>
      </w:pPr>
      <w:r w:rsidRPr="00EB2B4B">
        <w:rPr>
          <w:color w:val="000000" w:themeColor="text1"/>
        </w:rPr>
        <w:fldChar w:fldCharType="end"/>
      </w:r>
    </w:p>
    <w:p w14:paraId="3FA0146E" w14:textId="77777777" w:rsidR="0030110F" w:rsidRPr="00EB2B4B" w:rsidRDefault="00753E87">
      <w:pPr>
        <w:pStyle w:val="a0"/>
        <w:ind w:left="315"/>
        <w:rPr>
          <w:color w:val="000000" w:themeColor="text1"/>
        </w:rPr>
      </w:pPr>
      <w:r w:rsidRPr="00EB2B4B">
        <w:rPr>
          <w:rFonts w:hint="eastAsia"/>
          <w:color w:val="000000" w:themeColor="text1"/>
        </w:rPr>
        <w:t xml:space="preserve">   </w:t>
      </w:r>
    </w:p>
    <w:p w14:paraId="7B3C8843" w14:textId="77777777" w:rsidR="0030110F" w:rsidRPr="00EB2B4B" w:rsidRDefault="0030110F">
      <w:pPr>
        <w:pStyle w:val="a0"/>
        <w:ind w:left="315"/>
        <w:rPr>
          <w:color w:val="000000" w:themeColor="text1"/>
        </w:rPr>
      </w:pPr>
    </w:p>
    <w:p w14:paraId="5C447D68" w14:textId="77777777" w:rsidR="0030110F" w:rsidRPr="00EB2B4B" w:rsidRDefault="00753E87">
      <w:pPr>
        <w:pStyle w:val="1"/>
        <w:rPr>
          <w:color w:val="000000" w:themeColor="text1"/>
        </w:rPr>
      </w:pPr>
      <w:bookmarkStart w:id="3" w:name="_Toc131168021"/>
      <w:r w:rsidRPr="00EB2B4B">
        <w:rPr>
          <w:rFonts w:hint="eastAsia"/>
          <w:color w:val="000000" w:themeColor="text1"/>
        </w:rPr>
        <w:lastRenderedPageBreak/>
        <w:t>设备与环境</w:t>
      </w:r>
      <w:bookmarkEnd w:id="3"/>
    </w:p>
    <w:p w14:paraId="4A8BDD6A" w14:textId="77777777" w:rsidR="0030110F" w:rsidRPr="00EB2B4B" w:rsidRDefault="00753E87" w:rsidP="001D2293">
      <w:pPr>
        <w:pStyle w:val="2"/>
        <w:tabs>
          <w:tab w:val="clear" w:pos="720"/>
          <w:tab w:val="left" w:pos="1004"/>
        </w:tabs>
        <w:ind w:left="284"/>
        <w:rPr>
          <w:color w:val="000000" w:themeColor="text1"/>
        </w:rPr>
      </w:pPr>
      <w:bookmarkStart w:id="4" w:name="_Toc131168022"/>
      <w:r w:rsidRPr="00EB2B4B">
        <w:rPr>
          <w:rFonts w:hint="eastAsia"/>
          <w:color w:val="000000" w:themeColor="text1"/>
        </w:rPr>
        <w:t>测试设备</w:t>
      </w:r>
      <w:bookmarkEnd w:id="4"/>
    </w:p>
    <w:tbl>
      <w:tblPr>
        <w:tblStyle w:val="af1"/>
        <w:tblW w:w="900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4150"/>
        <w:gridCol w:w="4150"/>
      </w:tblGrid>
      <w:tr w:rsidR="001D2293" w:rsidRPr="00EB2B4B" w14:paraId="3440D8FE" w14:textId="77777777" w:rsidTr="00442908">
        <w:tc>
          <w:tcPr>
            <w:tcW w:w="709" w:type="dxa"/>
            <w:shd w:val="clear" w:color="auto" w:fill="D9D9D9" w:themeFill="background1" w:themeFillShade="D9"/>
          </w:tcPr>
          <w:p w14:paraId="72BA1527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4150" w:type="dxa"/>
            <w:shd w:val="clear" w:color="auto" w:fill="D9D9D9" w:themeFill="background1" w:themeFillShade="D9"/>
          </w:tcPr>
          <w:p w14:paraId="67CA7DB7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测试设备</w:t>
            </w:r>
          </w:p>
        </w:tc>
        <w:tc>
          <w:tcPr>
            <w:tcW w:w="4150" w:type="dxa"/>
            <w:shd w:val="clear" w:color="auto" w:fill="D9D9D9" w:themeFill="background1" w:themeFillShade="D9"/>
          </w:tcPr>
          <w:p w14:paraId="5E45BBC2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数量</w:t>
            </w:r>
          </w:p>
        </w:tc>
      </w:tr>
      <w:tr w:rsidR="001D2293" w:rsidRPr="00EB2B4B" w14:paraId="3EAADE63" w14:textId="77777777" w:rsidTr="00EB7921">
        <w:tc>
          <w:tcPr>
            <w:tcW w:w="709" w:type="dxa"/>
          </w:tcPr>
          <w:p w14:paraId="36D1681C" w14:textId="77777777" w:rsidR="001D2293" w:rsidRPr="00EB2B4B" w:rsidRDefault="001D2293" w:rsidP="001D2293">
            <w:pPr>
              <w:pStyle w:val="a0"/>
              <w:numPr>
                <w:ilvl w:val="0"/>
                <w:numId w:val="4"/>
              </w:numPr>
              <w:ind w:firstLineChars="0"/>
              <w:jc w:val="center"/>
              <w:rPr>
                <w:color w:val="000000" w:themeColor="text1"/>
              </w:rPr>
            </w:pPr>
          </w:p>
        </w:tc>
        <w:tc>
          <w:tcPr>
            <w:tcW w:w="4150" w:type="dxa"/>
          </w:tcPr>
          <w:p w14:paraId="1A93B9DD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稳压电源</w:t>
            </w:r>
          </w:p>
        </w:tc>
        <w:tc>
          <w:tcPr>
            <w:tcW w:w="4150" w:type="dxa"/>
          </w:tcPr>
          <w:p w14:paraId="304E15E6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1</w:t>
            </w:r>
            <w:r w:rsidRPr="00EB2B4B">
              <w:rPr>
                <w:rFonts w:hint="eastAsia"/>
                <w:color w:val="000000" w:themeColor="text1"/>
              </w:rPr>
              <w:t>台</w:t>
            </w:r>
          </w:p>
        </w:tc>
      </w:tr>
      <w:tr w:rsidR="001D2293" w:rsidRPr="00EB2B4B" w14:paraId="1ECA36A3" w14:textId="77777777" w:rsidTr="00EB7921">
        <w:tc>
          <w:tcPr>
            <w:tcW w:w="709" w:type="dxa"/>
          </w:tcPr>
          <w:p w14:paraId="3C2260E5" w14:textId="77777777" w:rsidR="001D2293" w:rsidRPr="00EB2B4B" w:rsidRDefault="001D2293" w:rsidP="001D2293">
            <w:pPr>
              <w:pStyle w:val="a0"/>
              <w:numPr>
                <w:ilvl w:val="0"/>
                <w:numId w:val="4"/>
              </w:numPr>
              <w:ind w:firstLineChars="0"/>
              <w:jc w:val="center"/>
              <w:rPr>
                <w:color w:val="000000" w:themeColor="text1"/>
              </w:rPr>
            </w:pPr>
          </w:p>
        </w:tc>
        <w:tc>
          <w:tcPr>
            <w:tcW w:w="4150" w:type="dxa"/>
          </w:tcPr>
          <w:p w14:paraId="0DEBFE5F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数字万用表</w:t>
            </w:r>
          </w:p>
        </w:tc>
        <w:tc>
          <w:tcPr>
            <w:tcW w:w="4150" w:type="dxa"/>
          </w:tcPr>
          <w:p w14:paraId="318A396F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1</w:t>
            </w:r>
            <w:r w:rsidRPr="00EB2B4B">
              <w:rPr>
                <w:rFonts w:hint="eastAsia"/>
                <w:color w:val="000000" w:themeColor="text1"/>
              </w:rPr>
              <w:t>台</w:t>
            </w:r>
          </w:p>
        </w:tc>
      </w:tr>
      <w:tr w:rsidR="001D2293" w:rsidRPr="00EB2B4B" w14:paraId="2B4BC1ED" w14:textId="77777777" w:rsidTr="00EB7921">
        <w:tc>
          <w:tcPr>
            <w:tcW w:w="709" w:type="dxa"/>
          </w:tcPr>
          <w:p w14:paraId="4E9EC07D" w14:textId="77777777" w:rsidR="001D2293" w:rsidRPr="00EB2B4B" w:rsidRDefault="001D2293" w:rsidP="001D2293">
            <w:pPr>
              <w:pStyle w:val="a0"/>
              <w:numPr>
                <w:ilvl w:val="0"/>
                <w:numId w:val="4"/>
              </w:numPr>
              <w:ind w:firstLineChars="0"/>
              <w:jc w:val="center"/>
              <w:rPr>
                <w:color w:val="000000" w:themeColor="text1"/>
              </w:rPr>
            </w:pPr>
          </w:p>
        </w:tc>
        <w:tc>
          <w:tcPr>
            <w:tcW w:w="4150" w:type="dxa"/>
          </w:tcPr>
          <w:p w14:paraId="3B4B5ADF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示波器</w:t>
            </w:r>
            <w:r w:rsidRPr="00EB2B4B">
              <w:rPr>
                <w:rFonts w:hint="eastAsia"/>
                <w:color w:val="000000" w:themeColor="text1"/>
              </w:rPr>
              <w:t xml:space="preserve"> </w:t>
            </w:r>
            <w:r w:rsidRPr="00EB2B4B">
              <w:rPr>
                <w:rFonts w:hint="eastAsia"/>
                <w:color w:val="000000" w:themeColor="text1"/>
              </w:rPr>
              <w:t>，</w:t>
            </w:r>
            <w:r w:rsidRPr="00EB2B4B">
              <w:rPr>
                <w:rFonts w:hint="eastAsia"/>
                <w:color w:val="000000" w:themeColor="text1"/>
              </w:rPr>
              <w:t>500M</w:t>
            </w:r>
            <w:r w:rsidRPr="00EB2B4B">
              <w:rPr>
                <w:rFonts w:hint="eastAsia"/>
                <w:color w:val="000000" w:themeColor="text1"/>
              </w:rPr>
              <w:t>带宽，具有存储功能</w:t>
            </w:r>
          </w:p>
        </w:tc>
        <w:tc>
          <w:tcPr>
            <w:tcW w:w="4150" w:type="dxa"/>
          </w:tcPr>
          <w:p w14:paraId="54E9E039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1</w:t>
            </w:r>
            <w:r w:rsidRPr="00EB2B4B">
              <w:rPr>
                <w:rFonts w:hint="eastAsia"/>
                <w:color w:val="000000" w:themeColor="text1"/>
              </w:rPr>
              <w:t>台</w:t>
            </w:r>
          </w:p>
        </w:tc>
      </w:tr>
      <w:tr w:rsidR="001D2293" w:rsidRPr="00EB2B4B" w14:paraId="04C6A715" w14:textId="77777777" w:rsidTr="00EB7921">
        <w:tc>
          <w:tcPr>
            <w:tcW w:w="709" w:type="dxa"/>
          </w:tcPr>
          <w:p w14:paraId="145B6510" w14:textId="77777777" w:rsidR="001D2293" w:rsidRPr="00EB2B4B" w:rsidRDefault="001D2293" w:rsidP="001D2293">
            <w:pPr>
              <w:pStyle w:val="a0"/>
              <w:numPr>
                <w:ilvl w:val="0"/>
                <w:numId w:val="4"/>
              </w:numPr>
              <w:ind w:firstLineChars="0"/>
              <w:jc w:val="center"/>
              <w:rPr>
                <w:color w:val="000000" w:themeColor="text1"/>
              </w:rPr>
            </w:pPr>
          </w:p>
        </w:tc>
        <w:tc>
          <w:tcPr>
            <w:tcW w:w="4150" w:type="dxa"/>
          </w:tcPr>
          <w:p w14:paraId="1140C0A0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8461E6">
              <w:rPr>
                <w:rFonts w:hint="eastAsia"/>
                <w:color w:val="000000"/>
              </w:rPr>
              <w:t>测温仪</w:t>
            </w:r>
          </w:p>
        </w:tc>
        <w:tc>
          <w:tcPr>
            <w:tcW w:w="4150" w:type="dxa"/>
          </w:tcPr>
          <w:p w14:paraId="7C2A7B3C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台</w:t>
            </w:r>
          </w:p>
        </w:tc>
      </w:tr>
      <w:tr w:rsidR="001D2293" w:rsidRPr="00EB2B4B" w14:paraId="0A80158D" w14:textId="77777777" w:rsidTr="00EB7921">
        <w:tc>
          <w:tcPr>
            <w:tcW w:w="709" w:type="dxa"/>
          </w:tcPr>
          <w:p w14:paraId="540494E3" w14:textId="77777777" w:rsidR="001D2293" w:rsidRPr="00EB2B4B" w:rsidRDefault="001D2293" w:rsidP="001D2293">
            <w:pPr>
              <w:pStyle w:val="a0"/>
              <w:numPr>
                <w:ilvl w:val="0"/>
                <w:numId w:val="4"/>
              </w:numPr>
              <w:ind w:firstLineChars="0"/>
              <w:jc w:val="center"/>
              <w:rPr>
                <w:color w:val="000000" w:themeColor="text1"/>
              </w:rPr>
            </w:pPr>
          </w:p>
        </w:tc>
        <w:tc>
          <w:tcPr>
            <w:tcW w:w="4150" w:type="dxa"/>
          </w:tcPr>
          <w:p w14:paraId="4ED0B483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color w:val="000000" w:themeColor="text1"/>
              </w:rPr>
              <w:t>PC</w:t>
            </w:r>
            <w:r w:rsidRPr="00EB2B4B">
              <w:rPr>
                <w:rFonts w:hint="eastAsia"/>
                <w:color w:val="000000" w:themeColor="text1"/>
              </w:rPr>
              <w:t>机及监控软件</w:t>
            </w:r>
          </w:p>
        </w:tc>
        <w:tc>
          <w:tcPr>
            <w:tcW w:w="4150" w:type="dxa"/>
          </w:tcPr>
          <w:p w14:paraId="37A9DC95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1</w:t>
            </w:r>
            <w:r w:rsidRPr="00EB2B4B">
              <w:rPr>
                <w:rFonts w:hint="eastAsia"/>
                <w:color w:val="000000" w:themeColor="text1"/>
              </w:rPr>
              <w:t>台</w:t>
            </w:r>
          </w:p>
        </w:tc>
      </w:tr>
      <w:tr w:rsidR="003868BC" w:rsidRPr="00EB2B4B" w14:paraId="31506737" w14:textId="77777777" w:rsidTr="00EB7921">
        <w:tc>
          <w:tcPr>
            <w:tcW w:w="709" w:type="dxa"/>
          </w:tcPr>
          <w:p w14:paraId="6EC77865" w14:textId="77777777" w:rsidR="003868BC" w:rsidRPr="00EB2B4B" w:rsidRDefault="003868BC" w:rsidP="001D2293">
            <w:pPr>
              <w:pStyle w:val="a0"/>
              <w:numPr>
                <w:ilvl w:val="0"/>
                <w:numId w:val="4"/>
              </w:numPr>
              <w:ind w:firstLineChars="0"/>
              <w:jc w:val="center"/>
              <w:rPr>
                <w:color w:val="000000" w:themeColor="text1"/>
              </w:rPr>
            </w:pPr>
          </w:p>
        </w:tc>
        <w:tc>
          <w:tcPr>
            <w:tcW w:w="4150" w:type="dxa"/>
          </w:tcPr>
          <w:p w14:paraId="7562A10A" w14:textId="77777777" w:rsidR="003868BC" w:rsidRPr="00EB2B4B" w:rsidRDefault="003868BC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信号发生器</w:t>
            </w:r>
          </w:p>
        </w:tc>
        <w:tc>
          <w:tcPr>
            <w:tcW w:w="4150" w:type="dxa"/>
          </w:tcPr>
          <w:p w14:paraId="63C901A1" w14:textId="77777777" w:rsidR="003868BC" w:rsidRPr="00EB2B4B" w:rsidRDefault="003868BC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1</w:t>
            </w:r>
            <w:r w:rsidRPr="00EB2B4B">
              <w:rPr>
                <w:rFonts w:hint="eastAsia"/>
                <w:color w:val="000000" w:themeColor="text1"/>
              </w:rPr>
              <w:t>台</w:t>
            </w:r>
          </w:p>
        </w:tc>
      </w:tr>
      <w:tr w:rsidR="003868BC" w:rsidRPr="00EB2B4B" w14:paraId="27C3A073" w14:textId="77777777" w:rsidTr="00EB7921">
        <w:tc>
          <w:tcPr>
            <w:tcW w:w="709" w:type="dxa"/>
          </w:tcPr>
          <w:p w14:paraId="749467C4" w14:textId="77777777" w:rsidR="003868BC" w:rsidRPr="00EB2B4B" w:rsidRDefault="003868BC" w:rsidP="001D2293">
            <w:pPr>
              <w:pStyle w:val="a0"/>
              <w:numPr>
                <w:ilvl w:val="0"/>
                <w:numId w:val="4"/>
              </w:numPr>
              <w:ind w:firstLineChars="0"/>
              <w:jc w:val="center"/>
              <w:rPr>
                <w:color w:val="000000" w:themeColor="text1"/>
              </w:rPr>
            </w:pPr>
          </w:p>
        </w:tc>
        <w:tc>
          <w:tcPr>
            <w:tcW w:w="4150" w:type="dxa"/>
          </w:tcPr>
          <w:p w14:paraId="7C5DD2A5" w14:textId="77777777" w:rsidR="003868BC" w:rsidRDefault="003868BC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直流电源分析仪</w:t>
            </w:r>
          </w:p>
        </w:tc>
        <w:tc>
          <w:tcPr>
            <w:tcW w:w="4150" w:type="dxa"/>
          </w:tcPr>
          <w:p w14:paraId="3666FB4E" w14:textId="77777777" w:rsidR="003868BC" w:rsidRPr="00EB2B4B" w:rsidRDefault="003868BC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台</w:t>
            </w:r>
          </w:p>
        </w:tc>
      </w:tr>
      <w:tr w:rsidR="003868BC" w:rsidRPr="00EB2B4B" w14:paraId="3F69F7D1" w14:textId="77777777" w:rsidTr="00EB7921">
        <w:tc>
          <w:tcPr>
            <w:tcW w:w="709" w:type="dxa"/>
          </w:tcPr>
          <w:p w14:paraId="16EF2FB3" w14:textId="77777777" w:rsidR="003868BC" w:rsidRPr="00EB2B4B" w:rsidRDefault="003868BC" w:rsidP="001D2293">
            <w:pPr>
              <w:pStyle w:val="a0"/>
              <w:numPr>
                <w:ilvl w:val="0"/>
                <w:numId w:val="4"/>
              </w:numPr>
              <w:ind w:firstLineChars="0"/>
              <w:jc w:val="center"/>
              <w:rPr>
                <w:color w:val="000000" w:themeColor="text1"/>
              </w:rPr>
            </w:pPr>
          </w:p>
        </w:tc>
        <w:tc>
          <w:tcPr>
            <w:tcW w:w="4150" w:type="dxa"/>
          </w:tcPr>
          <w:p w14:paraId="7105AA49" w14:textId="2145BC17" w:rsidR="003868BC" w:rsidRDefault="003868BC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测试工装（</w:t>
            </w:r>
            <w:r>
              <w:rPr>
                <w:color w:val="000000" w:themeColor="text1"/>
              </w:rPr>
              <w:t>NIP</w:t>
            </w:r>
            <w:r>
              <w:rPr>
                <w:color w:val="000000" w:themeColor="text1"/>
              </w:rPr>
              <w:t>电源板</w:t>
            </w:r>
            <w:r>
              <w:rPr>
                <w:color w:val="000000" w:themeColor="text1"/>
              </w:rPr>
              <w:t>V</w:t>
            </w:r>
            <w:r>
              <w:rPr>
                <w:rFonts w:hint="eastAsia"/>
                <w:color w:val="000000" w:themeColor="text1"/>
              </w:rPr>
              <w:t>2.00</w:t>
            </w:r>
            <w:r>
              <w:rPr>
                <w:rFonts w:hint="eastAsia"/>
                <w:color w:val="000000" w:themeColor="text1"/>
              </w:rPr>
              <w:t>，压力传感器</w:t>
            </w:r>
            <w:r w:rsidR="00FE05F4">
              <w:rPr>
                <w:rFonts w:hint="eastAsia"/>
                <w:color w:val="000000" w:themeColor="text1"/>
              </w:rPr>
              <w:t>160MDAA5</w:t>
            </w:r>
            <w:r w:rsidR="00FE05F4">
              <w:rPr>
                <w:rFonts w:hint="eastAsia"/>
                <w:color w:val="000000" w:themeColor="text1"/>
              </w:rPr>
              <w:t>，瑞士涡轮</w:t>
            </w:r>
            <w:r w:rsidR="00FE05F4">
              <w:rPr>
                <w:rFonts w:hint="eastAsia"/>
                <w:color w:val="000000" w:themeColor="text1"/>
              </w:rPr>
              <w:t>U65HN-</w:t>
            </w:r>
            <w:r w:rsidR="00AC1BFF">
              <w:rPr>
                <w:rFonts w:hint="eastAsia"/>
                <w:color w:val="000000" w:themeColor="text1"/>
              </w:rPr>
              <w:t>024KS-6</w:t>
            </w:r>
            <w:r w:rsidR="00340DC1">
              <w:rPr>
                <w:rFonts w:hint="eastAsia"/>
                <w:color w:val="000000" w:themeColor="text1"/>
              </w:rPr>
              <w:t>，风扇</w:t>
            </w:r>
            <w:r w:rsidR="00340DC1">
              <w:rPr>
                <w:rFonts w:hint="eastAsia"/>
                <w:color w:val="000000" w:themeColor="text1"/>
              </w:rPr>
              <w:t>12V0.5A</w:t>
            </w:r>
            <w:r w:rsidR="00340DC1">
              <w:rPr>
                <w:rFonts w:hint="eastAsia"/>
                <w:color w:val="000000" w:themeColor="text1"/>
              </w:rPr>
              <w:t>四线</w:t>
            </w:r>
            <w:r>
              <w:rPr>
                <w:color w:val="000000" w:themeColor="text1"/>
              </w:rPr>
              <w:t>）</w:t>
            </w:r>
          </w:p>
        </w:tc>
        <w:tc>
          <w:tcPr>
            <w:tcW w:w="4150" w:type="dxa"/>
          </w:tcPr>
          <w:p w14:paraId="01629E92" w14:textId="77777777" w:rsidR="003868BC" w:rsidRPr="003868BC" w:rsidRDefault="003868BC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套</w:t>
            </w:r>
          </w:p>
        </w:tc>
      </w:tr>
      <w:tr w:rsidR="00685CFF" w:rsidRPr="00EB2B4B" w14:paraId="759BF073" w14:textId="77777777" w:rsidTr="00EB7921">
        <w:tc>
          <w:tcPr>
            <w:tcW w:w="709" w:type="dxa"/>
          </w:tcPr>
          <w:p w14:paraId="5F54F048" w14:textId="77777777" w:rsidR="00685CFF" w:rsidRPr="00EB2B4B" w:rsidRDefault="00685CFF" w:rsidP="001D2293">
            <w:pPr>
              <w:pStyle w:val="a0"/>
              <w:numPr>
                <w:ilvl w:val="0"/>
                <w:numId w:val="4"/>
              </w:numPr>
              <w:ind w:firstLineChars="0"/>
              <w:jc w:val="center"/>
              <w:rPr>
                <w:color w:val="000000" w:themeColor="text1"/>
              </w:rPr>
            </w:pPr>
          </w:p>
        </w:tc>
        <w:tc>
          <w:tcPr>
            <w:tcW w:w="4150" w:type="dxa"/>
          </w:tcPr>
          <w:p w14:paraId="5892D9EA" w14:textId="77777777" w:rsidR="00685CFF" w:rsidRDefault="00685CFF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热风枪</w:t>
            </w:r>
          </w:p>
        </w:tc>
        <w:tc>
          <w:tcPr>
            <w:tcW w:w="4150" w:type="dxa"/>
          </w:tcPr>
          <w:p w14:paraId="14BEC518" w14:textId="77777777" w:rsidR="00685CFF" w:rsidRDefault="00685CFF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台</w:t>
            </w:r>
          </w:p>
        </w:tc>
      </w:tr>
    </w:tbl>
    <w:p w14:paraId="7A645799" w14:textId="77777777" w:rsidR="001D3760" w:rsidRDefault="001D3760"/>
    <w:p w14:paraId="7681711B" w14:textId="77777777" w:rsidR="001D2293" w:rsidRPr="00EB2B4B" w:rsidRDefault="00E9052C" w:rsidP="001D2293">
      <w:pPr>
        <w:pStyle w:val="2"/>
        <w:tabs>
          <w:tab w:val="clear" w:pos="720"/>
          <w:tab w:val="left" w:pos="1004"/>
        </w:tabs>
        <w:ind w:left="284"/>
        <w:rPr>
          <w:color w:val="000000" w:themeColor="text1"/>
        </w:rPr>
      </w:pPr>
      <w:bookmarkStart w:id="5" w:name="_Toc131168023"/>
      <w:r>
        <w:rPr>
          <w:rFonts w:hint="eastAsia"/>
          <w:color w:val="000000" w:themeColor="text1"/>
        </w:rPr>
        <w:t>电</w:t>
      </w:r>
      <w:r w:rsidR="001D2293" w:rsidRPr="00C80BD6">
        <w:rPr>
          <w:rFonts w:hint="eastAsia"/>
          <w:color w:val="000000" w:themeColor="text1"/>
        </w:rPr>
        <w:t>路板硬件软件信息</w:t>
      </w:r>
      <w:bookmarkEnd w:id="5"/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1701"/>
        <w:gridCol w:w="6599"/>
      </w:tblGrid>
      <w:tr w:rsidR="001D2293" w14:paraId="16C6BB4A" w14:textId="77777777" w:rsidTr="00BF49DA">
        <w:tc>
          <w:tcPr>
            <w:tcW w:w="709" w:type="dxa"/>
            <w:shd w:val="clear" w:color="auto" w:fill="D9D9D9" w:themeFill="background1" w:themeFillShade="D9"/>
          </w:tcPr>
          <w:p w14:paraId="5EDD01A2" w14:textId="77777777" w:rsidR="001D2293" w:rsidRDefault="001D2293" w:rsidP="00621DB1"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5F94822F" w14:textId="77777777" w:rsidR="001D2293" w:rsidRDefault="001D2293" w:rsidP="00621DB1">
            <w:r>
              <w:rPr>
                <w:rFonts w:hint="eastAsia"/>
              </w:rPr>
              <w:t>栏目</w:t>
            </w:r>
          </w:p>
        </w:tc>
        <w:tc>
          <w:tcPr>
            <w:tcW w:w="6599" w:type="dxa"/>
            <w:shd w:val="clear" w:color="auto" w:fill="D9D9D9" w:themeFill="background1" w:themeFillShade="D9"/>
          </w:tcPr>
          <w:p w14:paraId="5F533936" w14:textId="77777777" w:rsidR="001D2293" w:rsidRDefault="001D2293" w:rsidP="00621DB1">
            <w:r>
              <w:rPr>
                <w:rFonts w:hint="eastAsia"/>
              </w:rPr>
              <w:t>详细信息</w:t>
            </w:r>
          </w:p>
        </w:tc>
      </w:tr>
      <w:tr w:rsidR="001D2293" w14:paraId="4D14A350" w14:textId="77777777" w:rsidTr="00BF49DA">
        <w:tc>
          <w:tcPr>
            <w:tcW w:w="709" w:type="dxa"/>
          </w:tcPr>
          <w:p w14:paraId="610BC439" w14:textId="77777777" w:rsidR="001D2293" w:rsidRDefault="001D2293" w:rsidP="001D2293">
            <w:pPr>
              <w:pStyle w:val="a0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1701" w:type="dxa"/>
          </w:tcPr>
          <w:p w14:paraId="1B739D58" w14:textId="77777777" w:rsidR="001D2293" w:rsidRDefault="001D2293" w:rsidP="00621DB1">
            <w:r>
              <w:rPr>
                <w:rFonts w:hint="eastAsia"/>
              </w:rPr>
              <w:t>硬件电路版本</w:t>
            </w:r>
          </w:p>
        </w:tc>
        <w:tc>
          <w:tcPr>
            <w:tcW w:w="6599" w:type="dxa"/>
          </w:tcPr>
          <w:p w14:paraId="594527CC" w14:textId="0529E34D" w:rsidR="00BF49DA" w:rsidRDefault="00BF49DA" w:rsidP="00082D4D">
            <w:r w:rsidRPr="00BF49DA">
              <w:t>452006250</w:t>
            </w:r>
            <w:r w:rsidRPr="00BF49DA">
              <w:rPr>
                <w:rFonts w:hint="eastAsia"/>
              </w:rPr>
              <w:t xml:space="preserve"> </w:t>
            </w:r>
            <w:r w:rsidR="001D2293" w:rsidRPr="00BD4E03">
              <w:rPr>
                <w:rFonts w:hint="eastAsia"/>
              </w:rPr>
              <w:t>#</w:t>
            </w:r>
            <w:r w:rsidR="00683476">
              <w:rPr>
                <w:rFonts w:hint="eastAsia"/>
              </w:rPr>
              <w:t>NIP</w:t>
            </w:r>
            <w:r>
              <w:rPr>
                <w:rFonts w:hint="eastAsia"/>
              </w:rPr>
              <w:t>涡轮驱动</w:t>
            </w:r>
            <w:r w:rsidR="001D2293" w:rsidRPr="00BD4E03">
              <w:rPr>
                <w:rFonts w:hint="eastAsia"/>
              </w:rPr>
              <w:t>板</w:t>
            </w:r>
            <w:r w:rsidR="001D2293" w:rsidRPr="00BD4E03">
              <w:rPr>
                <w:rFonts w:hint="eastAsia"/>
              </w:rPr>
              <w:t>V</w:t>
            </w:r>
            <w:r w:rsidR="00685CFF">
              <w:rPr>
                <w:rFonts w:hint="eastAsia"/>
              </w:rPr>
              <w:t>2</w:t>
            </w:r>
            <w:r w:rsidR="001D2293" w:rsidRPr="00BD4E03">
              <w:rPr>
                <w:rFonts w:hint="eastAsia"/>
              </w:rPr>
              <w:t>.00</w:t>
            </w:r>
            <w:r>
              <w:rPr>
                <w:rFonts w:hint="eastAsia"/>
              </w:rPr>
              <w:t xml:space="preserve">  SN</w:t>
            </w:r>
            <w:r>
              <w:rPr>
                <w:rFonts w:hint="eastAsia"/>
              </w:rPr>
              <w:t>：</w:t>
            </w:r>
            <w:r w:rsidRPr="00BF49DA">
              <w:rPr>
                <w:rFonts w:hint="eastAsia"/>
                <w:u w:val="single"/>
              </w:rPr>
              <w:t xml:space="preserve">    </w:t>
            </w:r>
          </w:p>
        </w:tc>
      </w:tr>
      <w:tr w:rsidR="001D2293" w14:paraId="3C6A1FF9" w14:textId="77777777" w:rsidTr="00BF49DA">
        <w:tc>
          <w:tcPr>
            <w:tcW w:w="709" w:type="dxa"/>
          </w:tcPr>
          <w:p w14:paraId="2BCA049D" w14:textId="77777777" w:rsidR="001D2293" w:rsidRDefault="001D2293" w:rsidP="001D2293">
            <w:pPr>
              <w:pStyle w:val="a0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1701" w:type="dxa"/>
          </w:tcPr>
          <w:p w14:paraId="001FB8A1" w14:textId="77777777" w:rsidR="001D2293" w:rsidRDefault="001D2293" w:rsidP="00621DB1">
            <w:r>
              <w:rPr>
                <w:rFonts w:hint="eastAsia"/>
              </w:rPr>
              <w:t>测试软件版本</w:t>
            </w:r>
          </w:p>
        </w:tc>
        <w:tc>
          <w:tcPr>
            <w:tcW w:w="6599" w:type="dxa"/>
          </w:tcPr>
          <w:p w14:paraId="5BFAB7CD" w14:textId="6DF66158" w:rsidR="001D2293" w:rsidRDefault="001D2293" w:rsidP="00BF49DA">
            <w:r>
              <w:rPr>
                <w:rFonts w:hint="eastAsia"/>
              </w:rPr>
              <w:t>BLDC_</w:t>
            </w:r>
            <w:r w:rsidRPr="00BD4E03">
              <w:rPr>
                <w:rFonts w:hint="eastAsia"/>
              </w:rPr>
              <w:t xml:space="preserve"> </w:t>
            </w:r>
            <w:r w:rsidR="00683476">
              <w:rPr>
                <w:rFonts w:hint="eastAsia"/>
              </w:rPr>
              <w:t>NIP</w:t>
            </w:r>
            <w:r>
              <w:rPr>
                <w:rFonts w:hint="eastAsia"/>
              </w:rPr>
              <w:t>涡轮驱动板</w:t>
            </w:r>
            <w:r w:rsidRPr="00BD4E03">
              <w:rPr>
                <w:rFonts w:hint="eastAsia"/>
              </w:rPr>
              <w:t>V</w:t>
            </w:r>
            <w:r w:rsidR="00BF49DA">
              <w:rPr>
                <w:rFonts w:hint="eastAsia"/>
              </w:rPr>
              <w:t>2</w:t>
            </w:r>
            <w:r w:rsidRPr="00BD4E03">
              <w:rPr>
                <w:rFonts w:hint="eastAsia"/>
              </w:rPr>
              <w:t>.00</w:t>
            </w:r>
          </w:p>
        </w:tc>
      </w:tr>
      <w:tr w:rsidR="001D2293" w14:paraId="5BF1FED2" w14:textId="77777777" w:rsidTr="00BF49DA">
        <w:tc>
          <w:tcPr>
            <w:tcW w:w="709" w:type="dxa"/>
          </w:tcPr>
          <w:p w14:paraId="4E5955EB" w14:textId="77777777" w:rsidR="001D2293" w:rsidRDefault="001D2293" w:rsidP="001D2293">
            <w:pPr>
              <w:pStyle w:val="a0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1701" w:type="dxa"/>
          </w:tcPr>
          <w:p w14:paraId="5441F6A1" w14:textId="77777777" w:rsidR="001D2293" w:rsidRDefault="001D2293" w:rsidP="00621DB1">
            <w:r>
              <w:rPr>
                <w:rFonts w:hint="eastAsia"/>
              </w:rPr>
              <w:t>其它软件</w:t>
            </w:r>
          </w:p>
        </w:tc>
        <w:tc>
          <w:tcPr>
            <w:tcW w:w="6599" w:type="dxa"/>
          </w:tcPr>
          <w:p w14:paraId="019F6BAA" w14:textId="77777777" w:rsidR="001D2293" w:rsidRDefault="001D2293" w:rsidP="00621DB1">
            <w:r>
              <w:t>无</w:t>
            </w:r>
          </w:p>
        </w:tc>
      </w:tr>
    </w:tbl>
    <w:p w14:paraId="6DC9A29E" w14:textId="77777777" w:rsidR="0030110F" w:rsidRPr="00EB2B4B" w:rsidRDefault="0030110F">
      <w:pPr>
        <w:pStyle w:val="a0"/>
        <w:ind w:left="315"/>
        <w:jc w:val="left"/>
        <w:rPr>
          <w:color w:val="000000" w:themeColor="text1"/>
        </w:rPr>
      </w:pPr>
    </w:p>
    <w:p w14:paraId="6B707504" w14:textId="77777777" w:rsidR="0030110F" w:rsidRPr="00EB2B4B" w:rsidRDefault="00753E87" w:rsidP="001D2293">
      <w:pPr>
        <w:pStyle w:val="2"/>
        <w:tabs>
          <w:tab w:val="clear" w:pos="720"/>
          <w:tab w:val="left" w:pos="1004"/>
        </w:tabs>
        <w:ind w:left="284"/>
        <w:rPr>
          <w:color w:val="000000" w:themeColor="text1"/>
        </w:rPr>
      </w:pPr>
      <w:bookmarkStart w:id="6" w:name="_Toc131168024"/>
      <w:r w:rsidRPr="00EB2B4B">
        <w:rPr>
          <w:rFonts w:hint="eastAsia"/>
          <w:color w:val="000000" w:themeColor="text1"/>
        </w:rPr>
        <w:t>测试环境</w:t>
      </w:r>
      <w:bookmarkEnd w:id="6"/>
    </w:p>
    <w:p w14:paraId="544610C4" w14:textId="77777777" w:rsidR="0030110F" w:rsidRPr="00EB2B4B" w:rsidRDefault="00753E87">
      <w:pPr>
        <w:pStyle w:val="a0"/>
        <w:ind w:firstLineChars="0" w:firstLine="0"/>
        <w:rPr>
          <w:color w:val="000000" w:themeColor="text1"/>
        </w:rPr>
      </w:pPr>
      <w:r w:rsidRPr="00EB2B4B">
        <w:rPr>
          <w:rFonts w:hint="eastAsia"/>
          <w:color w:val="000000" w:themeColor="text1"/>
        </w:rPr>
        <w:t>除非特别声明，一般测试环境为：</w:t>
      </w:r>
    </w:p>
    <w:p w14:paraId="1EFE01DA" w14:textId="77777777" w:rsidR="0030110F" w:rsidRPr="00EB2B4B" w:rsidRDefault="00753E87">
      <w:pPr>
        <w:pStyle w:val="a0"/>
        <w:ind w:firstLineChars="0" w:firstLine="0"/>
        <w:rPr>
          <w:color w:val="000000" w:themeColor="text1"/>
        </w:rPr>
      </w:pPr>
      <w:r w:rsidRPr="00EB2B4B">
        <w:rPr>
          <w:rFonts w:hint="eastAsia"/>
          <w:color w:val="000000" w:themeColor="text1"/>
        </w:rPr>
        <w:t>温度：</w:t>
      </w:r>
      <w:r w:rsidRPr="00EB2B4B">
        <w:rPr>
          <w:rFonts w:hint="eastAsia"/>
          <w:color w:val="000000" w:themeColor="text1"/>
        </w:rPr>
        <w:t>20</w:t>
      </w:r>
      <w:r w:rsidRPr="00EB2B4B">
        <w:rPr>
          <w:rFonts w:hint="eastAsia"/>
          <w:color w:val="000000" w:themeColor="text1"/>
        </w:rPr>
        <w:t>～</w:t>
      </w:r>
      <w:r w:rsidRPr="00EB2B4B">
        <w:rPr>
          <w:rFonts w:hint="eastAsia"/>
          <w:color w:val="000000" w:themeColor="text1"/>
        </w:rPr>
        <w:t>25</w:t>
      </w:r>
      <w:r w:rsidRPr="00EB2B4B">
        <w:rPr>
          <w:rFonts w:hint="eastAsia"/>
          <w:color w:val="000000" w:themeColor="text1"/>
        </w:rPr>
        <w:t>摄氏度</w:t>
      </w:r>
    </w:p>
    <w:p w14:paraId="1199C916" w14:textId="77777777" w:rsidR="0030110F" w:rsidRPr="00EB2B4B" w:rsidRDefault="00753E87">
      <w:pPr>
        <w:pStyle w:val="a0"/>
        <w:ind w:firstLineChars="0" w:firstLine="0"/>
        <w:rPr>
          <w:color w:val="000000" w:themeColor="text1"/>
        </w:rPr>
      </w:pPr>
      <w:r w:rsidRPr="00EB2B4B">
        <w:rPr>
          <w:rFonts w:hint="eastAsia"/>
          <w:color w:val="000000" w:themeColor="text1"/>
        </w:rPr>
        <w:t>湿度：</w:t>
      </w:r>
      <w:r w:rsidRPr="00EB2B4B">
        <w:rPr>
          <w:rFonts w:hint="eastAsia"/>
          <w:color w:val="000000" w:themeColor="text1"/>
        </w:rPr>
        <w:t>30</w:t>
      </w:r>
      <w:r w:rsidRPr="00EB2B4B">
        <w:rPr>
          <w:rFonts w:hint="eastAsia"/>
          <w:color w:val="000000" w:themeColor="text1"/>
        </w:rPr>
        <w:t>％～</w:t>
      </w:r>
      <w:r w:rsidRPr="00EB2B4B">
        <w:rPr>
          <w:rFonts w:hint="eastAsia"/>
          <w:color w:val="000000" w:themeColor="text1"/>
        </w:rPr>
        <w:t>85</w:t>
      </w:r>
      <w:r w:rsidRPr="00EB2B4B">
        <w:rPr>
          <w:rFonts w:hint="eastAsia"/>
          <w:color w:val="000000" w:themeColor="text1"/>
        </w:rPr>
        <w:t>％</w:t>
      </w:r>
    </w:p>
    <w:p w14:paraId="53C41002" w14:textId="77777777" w:rsidR="0030110F" w:rsidRPr="00EB2B4B" w:rsidRDefault="00753E87">
      <w:pPr>
        <w:spacing w:line="360" w:lineRule="auto"/>
        <w:rPr>
          <w:color w:val="000000" w:themeColor="text1"/>
        </w:rPr>
      </w:pPr>
      <w:r w:rsidRPr="00EB2B4B">
        <w:rPr>
          <w:rFonts w:hint="eastAsia"/>
          <w:color w:val="000000" w:themeColor="text1"/>
        </w:rPr>
        <w:t>高度：－</w:t>
      </w:r>
      <w:r w:rsidRPr="00EB2B4B">
        <w:rPr>
          <w:rFonts w:hint="eastAsia"/>
          <w:color w:val="000000" w:themeColor="text1"/>
        </w:rPr>
        <w:t>100</w:t>
      </w:r>
      <w:r w:rsidRPr="00EB2B4B">
        <w:rPr>
          <w:rFonts w:hint="eastAsia"/>
          <w:color w:val="000000" w:themeColor="text1"/>
        </w:rPr>
        <w:t>～＋</w:t>
      </w:r>
      <w:r w:rsidRPr="00EB2B4B">
        <w:rPr>
          <w:rFonts w:hint="eastAsia"/>
          <w:color w:val="000000" w:themeColor="text1"/>
        </w:rPr>
        <w:t>100m</w:t>
      </w:r>
    </w:p>
    <w:p w14:paraId="23A6ED5A" w14:textId="77777777" w:rsidR="0030110F" w:rsidRPr="00EB2B4B" w:rsidRDefault="00753E87">
      <w:pPr>
        <w:pStyle w:val="1"/>
        <w:rPr>
          <w:color w:val="000000" w:themeColor="text1"/>
        </w:rPr>
      </w:pPr>
      <w:bookmarkStart w:id="7" w:name="_Toc131168025"/>
      <w:r w:rsidRPr="00EB2B4B">
        <w:rPr>
          <w:rFonts w:hint="eastAsia"/>
          <w:color w:val="000000" w:themeColor="text1"/>
        </w:rPr>
        <w:lastRenderedPageBreak/>
        <w:t>测试内容</w:t>
      </w:r>
      <w:bookmarkEnd w:id="7"/>
    </w:p>
    <w:p w14:paraId="55EC5A41" w14:textId="77777777" w:rsidR="0030110F" w:rsidRDefault="00621DB1" w:rsidP="00621DB1">
      <w:pPr>
        <w:pStyle w:val="2"/>
        <w:rPr>
          <w:color w:val="000000" w:themeColor="text1"/>
        </w:rPr>
      </w:pPr>
      <w:bookmarkStart w:id="8" w:name="_Toc131168026"/>
      <w:r w:rsidRPr="00621DB1">
        <w:rPr>
          <w:rFonts w:hint="eastAsia"/>
          <w:color w:val="000000" w:themeColor="text1"/>
        </w:rPr>
        <w:t>电压测试</w:t>
      </w:r>
      <w:bookmarkEnd w:id="8"/>
    </w:p>
    <w:p w14:paraId="674F512B" w14:textId="77777777" w:rsidR="00001564" w:rsidRPr="00001564" w:rsidRDefault="00001564" w:rsidP="00001564">
      <w:pPr>
        <w:pStyle w:val="a0"/>
      </w:pPr>
      <w:r>
        <w:rPr>
          <w:rFonts w:hint="eastAsia"/>
        </w:rPr>
        <w:t>测试涡轮驱动板各电源电压</w:t>
      </w:r>
      <w:r w:rsidR="002E6A3F">
        <w:rPr>
          <w:rFonts w:hint="eastAsia"/>
        </w:rPr>
        <w:t>。</w:t>
      </w:r>
    </w:p>
    <w:tbl>
      <w:tblPr>
        <w:tblStyle w:val="af1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3685"/>
        <w:gridCol w:w="1559"/>
      </w:tblGrid>
      <w:tr w:rsidR="000F1735" w14:paraId="3DB3F0A1" w14:textId="77777777" w:rsidTr="006F4EC2">
        <w:tc>
          <w:tcPr>
            <w:tcW w:w="1134" w:type="dxa"/>
            <w:shd w:val="clear" w:color="auto" w:fill="D9D9D9" w:themeFill="background1" w:themeFillShade="D9"/>
          </w:tcPr>
          <w:p w14:paraId="68E9CB7D" w14:textId="77777777" w:rsidR="000F1735" w:rsidRDefault="000F1735" w:rsidP="00621DB1">
            <w:r>
              <w:t>测试栏目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14:paraId="6C3077B0" w14:textId="77777777" w:rsidR="000F1735" w:rsidRDefault="000F1735" w:rsidP="00621DB1">
            <w:r>
              <w:t>判据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1A6C8FC1" w14:textId="77777777" w:rsidR="000F1735" w:rsidRDefault="000F1735" w:rsidP="002B2126">
            <w:r>
              <w:t>测试数值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1D3997B" w14:textId="77777777" w:rsidR="000F1735" w:rsidRDefault="000F1735" w:rsidP="00621DB1">
            <w:r>
              <w:rPr>
                <w:rFonts w:hint="eastAsia"/>
              </w:rPr>
              <w:t>结果</w:t>
            </w:r>
          </w:p>
        </w:tc>
      </w:tr>
      <w:tr w:rsidR="000F1735" w14:paraId="487F1734" w14:textId="77777777" w:rsidTr="006F4EC2">
        <w:trPr>
          <w:trHeight w:val="583"/>
        </w:trPr>
        <w:tc>
          <w:tcPr>
            <w:tcW w:w="1134" w:type="dxa"/>
          </w:tcPr>
          <w:p w14:paraId="3B232E60" w14:textId="77777777" w:rsidR="000F1735" w:rsidRDefault="000F1735" w:rsidP="005D3D0C">
            <w:pPr>
              <w:jc w:val="left"/>
            </w:pPr>
            <w:r>
              <w:t>V</w:t>
            </w:r>
            <w:r>
              <w:rPr>
                <w:rFonts w:hint="eastAsia"/>
              </w:rPr>
              <w:t>IN</w:t>
            </w:r>
          </w:p>
        </w:tc>
        <w:tc>
          <w:tcPr>
            <w:tcW w:w="2694" w:type="dxa"/>
          </w:tcPr>
          <w:p w14:paraId="4FB6E334" w14:textId="76638D0C" w:rsidR="000F1735" w:rsidRDefault="000F1735" w:rsidP="00621DB1">
            <w:r>
              <w:rPr>
                <w:rFonts w:hint="eastAsia"/>
              </w:rPr>
              <w:t>电压：</w:t>
            </w:r>
            <w:r>
              <w:rPr>
                <w:rFonts w:hint="eastAsia"/>
              </w:rPr>
              <w:t>2</w:t>
            </w:r>
            <w:r w:rsidR="00B43410">
              <w:rPr>
                <w:rFonts w:hint="eastAsia"/>
              </w:rPr>
              <w:t>4</w:t>
            </w:r>
            <w:r w:rsidR="00EF0C10">
              <w:rPr>
                <w:rFonts w:hint="eastAsia"/>
              </w:rPr>
              <w:t>.</w:t>
            </w:r>
            <w:r w:rsidR="006F4EC2">
              <w:rPr>
                <w:rFonts w:hint="eastAsia"/>
              </w:rPr>
              <w:t>7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±</w:t>
            </w:r>
            <w:r>
              <w:rPr>
                <w:rFonts w:hint="eastAsia"/>
              </w:rPr>
              <w:t>1%</w:t>
            </w:r>
          </w:p>
        </w:tc>
        <w:tc>
          <w:tcPr>
            <w:tcW w:w="3685" w:type="dxa"/>
          </w:tcPr>
          <w:p w14:paraId="363722EC" w14:textId="73B7F66D" w:rsidR="000F1735" w:rsidRPr="006869C1" w:rsidRDefault="005F57C2" w:rsidP="00AE0A47">
            <w:r>
              <w:rPr>
                <w:rFonts w:hint="eastAsia"/>
              </w:rPr>
              <w:t>24.43V</w:t>
            </w:r>
          </w:p>
        </w:tc>
        <w:tc>
          <w:tcPr>
            <w:tcW w:w="1559" w:type="dxa"/>
          </w:tcPr>
          <w:p w14:paraId="7C439A30" w14:textId="248C52D8" w:rsidR="000F1735" w:rsidRDefault="006F4EC2" w:rsidP="00AE0A47">
            <w:pPr>
              <w:rPr>
                <w:rFonts w:hint="eastAsia"/>
              </w:rPr>
            </w:pPr>
            <w:r>
              <w:rPr>
                <w:rFonts w:hint="eastAsia"/>
              </w:rPr>
              <w:t>PASS</w:t>
            </w:r>
          </w:p>
        </w:tc>
      </w:tr>
      <w:tr w:rsidR="000F1735" w14:paraId="4B35BF49" w14:textId="77777777" w:rsidTr="006F4EC2">
        <w:trPr>
          <w:trHeight w:val="4484"/>
        </w:trPr>
        <w:tc>
          <w:tcPr>
            <w:tcW w:w="1134" w:type="dxa"/>
          </w:tcPr>
          <w:p w14:paraId="3A5E2C45" w14:textId="77777777" w:rsidR="000F1735" w:rsidRPr="00FB3A07" w:rsidRDefault="000F1735" w:rsidP="00621DB1">
            <w:pPr>
              <w:rPr>
                <w:highlight w:val="yellow"/>
              </w:rPr>
            </w:pPr>
            <w:r w:rsidRPr="00FB3A07">
              <w:rPr>
                <w:rFonts w:hint="eastAsia"/>
                <w:highlight w:val="yellow"/>
              </w:rPr>
              <w:t>12V</w:t>
            </w:r>
          </w:p>
        </w:tc>
        <w:tc>
          <w:tcPr>
            <w:tcW w:w="2694" w:type="dxa"/>
          </w:tcPr>
          <w:p w14:paraId="49D5288F" w14:textId="77777777" w:rsidR="000F1735" w:rsidRPr="00FB3A07" w:rsidRDefault="000F1735" w:rsidP="003868BC">
            <w:pPr>
              <w:rPr>
                <w:highlight w:val="yellow"/>
              </w:rPr>
            </w:pPr>
            <w:r w:rsidRPr="00FB3A07">
              <w:rPr>
                <w:rFonts w:hint="eastAsia"/>
                <w:highlight w:val="yellow"/>
              </w:rPr>
              <w:t>12</w:t>
            </w:r>
            <w:r w:rsidRPr="00FB3A07">
              <w:rPr>
                <w:rFonts w:hint="eastAsia"/>
                <w:highlight w:val="yellow"/>
              </w:rPr>
              <w:t>±</w:t>
            </w:r>
            <w:r w:rsidRPr="00FB3A07">
              <w:rPr>
                <w:rFonts w:hint="eastAsia"/>
                <w:highlight w:val="yellow"/>
              </w:rPr>
              <w:t>0.2V</w:t>
            </w:r>
          </w:p>
          <w:p w14:paraId="1181D975" w14:textId="77777777" w:rsidR="000F1735" w:rsidRPr="00FB3A07" w:rsidRDefault="000F1735" w:rsidP="003868BC">
            <w:pPr>
              <w:ind w:left="630" w:hangingChars="300" w:hanging="630"/>
              <w:rPr>
                <w:highlight w:val="yellow"/>
              </w:rPr>
            </w:pPr>
            <w:r w:rsidRPr="00FB3A07">
              <w:rPr>
                <w:rFonts w:hint="eastAsia"/>
                <w:highlight w:val="yellow"/>
              </w:rPr>
              <w:t>纹波：</w:t>
            </w:r>
            <w:r w:rsidRPr="00FB3A07">
              <w:rPr>
                <w:rFonts w:hint="eastAsia"/>
                <w:highlight w:val="yellow"/>
              </w:rPr>
              <w:t>20MHz</w:t>
            </w:r>
            <w:r w:rsidRPr="00FB3A07">
              <w:rPr>
                <w:rFonts w:hint="eastAsia"/>
                <w:highlight w:val="yellow"/>
              </w:rPr>
              <w:t>带宽</w:t>
            </w:r>
            <w:r w:rsidRPr="00FB3A07">
              <w:rPr>
                <w:rFonts w:hint="eastAsia"/>
                <w:highlight w:val="yellow"/>
              </w:rPr>
              <w:t>&lt;120mV</w:t>
            </w:r>
            <w:r w:rsidRPr="00FB3A07">
              <w:rPr>
                <w:rFonts w:hint="eastAsia"/>
                <w:highlight w:val="yellow"/>
              </w:rPr>
              <w:t>，记录数值和波形</w:t>
            </w:r>
          </w:p>
          <w:p w14:paraId="3D80195F" w14:textId="77777777" w:rsidR="000F1735" w:rsidRPr="00FB3A07" w:rsidRDefault="000F1735" w:rsidP="003868BC">
            <w:pPr>
              <w:rPr>
                <w:highlight w:val="yellow"/>
              </w:rPr>
            </w:pPr>
            <w:r w:rsidRPr="00FB3A07">
              <w:rPr>
                <w:rFonts w:hint="eastAsia"/>
                <w:highlight w:val="yellow"/>
              </w:rPr>
              <w:t xml:space="preserve">      500MHz</w:t>
            </w:r>
            <w:r w:rsidRPr="00FB3A07">
              <w:rPr>
                <w:rFonts w:hint="eastAsia"/>
                <w:highlight w:val="yellow"/>
              </w:rPr>
              <w:t>带宽只记录数值和波形</w:t>
            </w:r>
          </w:p>
        </w:tc>
        <w:tc>
          <w:tcPr>
            <w:tcW w:w="3685" w:type="dxa"/>
          </w:tcPr>
          <w:p w14:paraId="4DD9BB52" w14:textId="77777777" w:rsidR="000F1735" w:rsidRDefault="002F478F" w:rsidP="000B4638">
            <w:pPr>
              <w:rPr>
                <w:highlight w:val="yellow"/>
              </w:rPr>
            </w:pPr>
            <w:r w:rsidRPr="00FB3A07">
              <w:rPr>
                <w:rFonts w:hint="eastAsia"/>
                <w:highlight w:val="yellow"/>
              </w:rPr>
              <w:t>12.21</w:t>
            </w:r>
            <w:r w:rsidR="00704639" w:rsidRPr="00FB3A07">
              <w:rPr>
                <w:rFonts w:hint="eastAsia"/>
                <w:highlight w:val="yellow"/>
              </w:rPr>
              <w:t>V</w:t>
            </w:r>
          </w:p>
          <w:p w14:paraId="5E252BDD" w14:textId="77777777" w:rsidR="006F4EC2" w:rsidRDefault="006F4EC2" w:rsidP="000B4638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drawing>
                <wp:inline distT="0" distB="0" distL="0" distR="0" wp14:anchorId="22061126" wp14:editId="05CFC324">
                  <wp:extent cx="2180216" cy="1219200"/>
                  <wp:effectExtent l="0" t="0" r="0" b="0"/>
                  <wp:docPr id="20864869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105" cy="1221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5A305E" w14:textId="69FCABF0" w:rsidR="006F4EC2" w:rsidRPr="00FB3A07" w:rsidRDefault="006F4EC2" w:rsidP="000B4638">
            <w:pPr>
              <w:rPr>
                <w:rFonts w:hint="eastAsia"/>
                <w:highlight w:val="yellow"/>
              </w:rPr>
            </w:pPr>
            <w:r>
              <w:rPr>
                <w:noProof/>
                <w:highlight w:val="yellow"/>
              </w:rPr>
              <w:drawing>
                <wp:inline distT="0" distB="0" distL="0" distR="0" wp14:anchorId="68DE0B71" wp14:editId="42FD2DB8">
                  <wp:extent cx="2163184" cy="1209675"/>
                  <wp:effectExtent l="0" t="0" r="8890" b="0"/>
                  <wp:docPr id="82563649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513" cy="1214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7E74B755" w14:textId="77777777" w:rsidR="000F1735" w:rsidRDefault="00FB3A07" w:rsidP="000B4638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纹波波形异常</w:t>
            </w:r>
          </w:p>
          <w:p w14:paraId="7CFE84B3" w14:textId="5445C88F" w:rsidR="00235B05" w:rsidRPr="00FB3A07" w:rsidRDefault="00235B05" w:rsidP="000B4638">
            <w:pPr>
              <w:rPr>
                <w:rFonts w:hint="eastAsia"/>
                <w:highlight w:val="yellow"/>
              </w:rPr>
            </w:pPr>
            <w:proofErr w:type="spellStart"/>
            <w:r>
              <w:rPr>
                <w:rFonts w:hint="eastAsia"/>
                <w:highlight w:val="yellow"/>
              </w:rPr>
              <w:t>Vp</w:t>
            </w:r>
            <w:proofErr w:type="spellEnd"/>
            <w:r>
              <w:rPr>
                <w:rFonts w:hint="eastAsia"/>
                <w:highlight w:val="yellow"/>
              </w:rPr>
              <w:t>-p = 290mV</w:t>
            </w:r>
          </w:p>
        </w:tc>
      </w:tr>
      <w:tr w:rsidR="000F1735" w14:paraId="14EEC080" w14:textId="77777777" w:rsidTr="006F4EC2">
        <w:tc>
          <w:tcPr>
            <w:tcW w:w="1134" w:type="dxa"/>
          </w:tcPr>
          <w:p w14:paraId="67F841E3" w14:textId="77777777" w:rsidR="000F1735" w:rsidRDefault="000F1735" w:rsidP="00621DB1">
            <w:r>
              <w:rPr>
                <w:rFonts w:hint="eastAsia"/>
              </w:rPr>
              <w:t>5V</w:t>
            </w:r>
          </w:p>
        </w:tc>
        <w:tc>
          <w:tcPr>
            <w:tcW w:w="2694" w:type="dxa"/>
          </w:tcPr>
          <w:p w14:paraId="3A0490A9" w14:textId="77777777" w:rsidR="000F1735" w:rsidRDefault="000F1735" w:rsidP="00001564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±</w:t>
            </w:r>
            <w:r>
              <w:rPr>
                <w:rFonts w:hint="eastAsia"/>
              </w:rPr>
              <w:t>0.1V</w:t>
            </w:r>
          </w:p>
          <w:p w14:paraId="5C2E6C26" w14:textId="57A2C72A" w:rsidR="000F1735" w:rsidRDefault="000F1735" w:rsidP="003868BC">
            <w:pPr>
              <w:ind w:left="630" w:hangingChars="300" w:hanging="630"/>
            </w:pPr>
            <w:r>
              <w:rPr>
                <w:rFonts w:hint="eastAsia"/>
              </w:rPr>
              <w:t>纹波：</w:t>
            </w:r>
            <w:r>
              <w:rPr>
                <w:rFonts w:hint="eastAsia"/>
              </w:rPr>
              <w:t>20MHz</w:t>
            </w:r>
            <w:r>
              <w:rPr>
                <w:rFonts w:hint="eastAsia"/>
              </w:rPr>
              <w:t>带宽</w:t>
            </w:r>
            <w:r>
              <w:rPr>
                <w:rFonts w:hint="eastAsia"/>
              </w:rPr>
              <w:t>&lt;</w:t>
            </w:r>
            <w:r w:rsidR="00094852">
              <w:rPr>
                <w:rFonts w:hint="eastAsia"/>
              </w:rPr>
              <w:t>5</w:t>
            </w:r>
            <w:r>
              <w:rPr>
                <w:rFonts w:hint="eastAsia"/>
              </w:rPr>
              <w:t>0mV</w:t>
            </w:r>
            <w:r>
              <w:rPr>
                <w:rFonts w:hint="eastAsia"/>
              </w:rPr>
              <w:t>，记录数值和波形</w:t>
            </w:r>
          </w:p>
          <w:p w14:paraId="7BF7D5F4" w14:textId="77777777" w:rsidR="000F1735" w:rsidRDefault="000F1735" w:rsidP="003868BC">
            <w:r>
              <w:rPr>
                <w:rFonts w:hint="eastAsia"/>
              </w:rPr>
              <w:t xml:space="preserve">      500MHz</w:t>
            </w:r>
            <w:r>
              <w:rPr>
                <w:rFonts w:hint="eastAsia"/>
              </w:rPr>
              <w:t>带宽只记录数值和波形</w:t>
            </w:r>
          </w:p>
        </w:tc>
        <w:tc>
          <w:tcPr>
            <w:tcW w:w="3685" w:type="dxa"/>
          </w:tcPr>
          <w:p w14:paraId="79543111" w14:textId="5032DDF6" w:rsidR="000F1735" w:rsidRDefault="002F478F" w:rsidP="000B4638">
            <w:r>
              <w:rPr>
                <w:rFonts w:hint="eastAsia"/>
              </w:rPr>
              <w:t>5.06</w:t>
            </w:r>
            <w:r w:rsidR="00704639">
              <w:rPr>
                <w:rFonts w:hint="eastAsia"/>
              </w:rPr>
              <w:t>V</w:t>
            </w:r>
          </w:p>
          <w:p w14:paraId="1EA966FA" w14:textId="77777777" w:rsidR="00904945" w:rsidRDefault="006F4EC2" w:rsidP="000B4638">
            <w:r>
              <w:rPr>
                <w:noProof/>
              </w:rPr>
              <w:drawing>
                <wp:inline distT="0" distB="0" distL="0" distR="0" wp14:anchorId="12897141" wp14:editId="2A741959">
                  <wp:extent cx="2190750" cy="1238250"/>
                  <wp:effectExtent l="0" t="0" r="0" b="0"/>
                  <wp:docPr id="18552036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D7DDE9" w14:textId="0E7D27FD" w:rsidR="006F4EC2" w:rsidRPr="006869C1" w:rsidRDefault="006F4EC2" w:rsidP="000B463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8C164F" wp14:editId="517902FA">
                  <wp:extent cx="2190750" cy="1238250"/>
                  <wp:effectExtent l="0" t="0" r="0" b="0"/>
                  <wp:docPr id="80814266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78B6FAB8" w14:textId="77777777" w:rsidR="000F1735" w:rsidRDefault="006F4EC2" w:rsidP="000B4638">
            <w:r>
              <w:rPr>
                <w:rFonts w:hint="eastAsia"/>
              </w:rPr>
              <w:t>PASS</w:t>
            </w:r>
          </w:p>
          <w:p w14:paraId="0D691F9F" w14:textId="715D1ECB" w:rsidR="00235B05" w:rsidRDefault="00235B05" w:rsidP="000B463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Vp</w:t>
            </w:r>
            <w:proofErr w:type="spellEnd"/>
            <w:r>
              <w:rPr>
                <w:rFonts w:hint="eastAsia"/>
              </w:rPr>
              <w:t>-p = 23.6mV</w:t>
            </w:r>
          </w:p>
        </w:tc>
      </w:tr>
      <w:tr w:rsidR="00235B05" w14:paraId="0779C769" w14:textId="77777777" w:rsidTr="006F4EC2">
        <w:trPr>
          <w:trHeight w:val="511"/>
        </w:trPr>
        <w:tc>
          <w:tcPr>
            <w:tcW w:w="1134" w:type="dxa"/>
          </w:tcPr>
          <w:p w14:paraId="265BA8A5" w14:textId="77777777" w:rsidR="00235B05" w:rsidRDefault="00235B05" w:rsidP="00235B05">
            <w:r>
              <w:rPr>
                <w:rFonts w:hint="eastAsia"/>
              </w:rPr>
              <w:t>3.3V</w:t>
            </w:r>
          </w:p>
        </w:tc>
        <w:tc>
          <w:tcPr>
            <w:tcW w:w="2694" w:type="dxa"/>
          </w:tcPr>
          <w:p w14:paraId="256199FC" w14:textId="77777777" w:rsidR="00235B05" w:rsidRDefault="00235B05" w:rsidP="00235B05">
            <w:r>
              <w:rPr>
                <w:rFonts w:hint="eastAsia"/>
              </w:rPr>
              <w:t>3.3</w:t>
            </w:r>
            <w:r>
              <w:rPr>
                <w:rFonts w:hint="eastAsia"/>
              </w:rPr>
              <w:t>±</w:t>
            </w:r>
            <w:r>
              <w:rPr>
                <w:rFonts w:hint="eastAsia"/>
              </w:rPr>
              <w:t>0.1V</w:t>
            </w:r>
          </w:p>
          <w:p w14:paraId="2C5D1C6F" w14:textId="0A0DEA56" w:rsidR="00235B05" w:rsidRDefault="00235B05" w:rsidP="00235B05">
            <w:pPr>
              <w:ind w:left="630" w:hangingChars="300" w:hanging="630"/>
            </w:pPr>
            <w:r>
              <w:rPr>
                <w:rFonts w:hint="eastAsia"/>
              </w:rPr>
              <w:t>纹波：</w:t>
            </w:r>
            <w:r>
              <w:rPr>
                <w:rFonts w:hint="eastAsia"/>
              </w:rPr>
              <w:t>20MHz</w:t>
            </w:r>
            <w:r>
              <w:rPr>
                <w:rFonts w:hint="eastAsia"/>
              </w:rPr>
              <w:t>带宽</w:t>
            </w:r>
            <w:r>
              <w:rPr>
                <w:rFonts w:hint="eastAsia"/>
              </w:rPr>
              <w:t>&lt;</w:t>
            </w:r>
            <w:r w:rsidR="00094852">
              <w:rPr>
                <w:rFonts w:hint="eastAsia"/>
              </w:rPr>
              <w:t>33</w:t>
            </w:r>
            <w:r>
              <w:rPr>
                <w:rFonts w:hint="eastAsia"/>
              </w:rPr>
              <w:t>mV</w:t>
            </w:r>
            <w:r>
              <w:rPr>
                <w:rFonts w:hint="eastAsia"/>
              </w:rPr>
              <w:t>，记录数值和波形</w:t>
            </w:r>
          </w:p>
          <w:p w14:paraId="0B189788" w14:textId="77777777" w:rsidR="00235B05" w:rsidRDefault="00235B05" w:rsidP="00235B05">
            <w:r>
              <w:rPr>
                <w:rFonts w:hint="eastAsia"/>
              </w:rPr>
              <w:t xml:space="preserve">      500MHz</w:t>
            </w:r>
            <w:r>
              <w:rPr>
                <w:rFonts w:hint="eastAsia"/>
              </w:rPr>
              <w:t>带宽只记录</w:t>
            </w:r>
            <w:r>
              <w:rPr>
                <w:rFonts w:hint="eastAsia"/>
              </w:rPr>
              <w:lastRenderedPageBreak/>
              <w:t>数值和波形</w:t>
            </w:r>
          </w:p>
        </w:tc>
        <w:tc>
          <w:tcPr>
            <w:tcW w:w="3685" w:type="dxa"/>
          </w:tcPr>
          <w:p w14:paraId="29ACC5E6" w14:textId="4A7A0860" w:rsidR="00235B05" w:rsidRDefault="00235B05" w:rsidP="00235B05">
            <w:r>
              <w:rPr>
                <w:rFonts w:hint="eastAsia"/>
              </w:rPr>
              <w:lastRenderedPageBreak/>
              <w:t>3.28V</w:t>
            </w:r>
          </w:p>
          <w:p w14:paraId="34AB8BCA" w14:textId="77777777" w:rsidR="00235B05" w:rsidRDefault="00235B05" w:rsidP="00235B05">
            <w:r>
              <w:rPr>
                <w:noProof/>
              </w:rPr>
              <w:lastRenderedPageBreak/>
              <w:drawing>
                <wp:inline distT="0" distB="0" distL="0" distR="0" wp14:anchorId="250AA597" wp14:editId="73534F2E">
                  <wp:extent cx="2190750" cy="1238250"/>
                  <wp:effectExtent l="0" t="0" r="0" b="0"/>
                  <wp:docPr id="149787907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7A01A4" w14:textId="7729EA9C" w:rsidR="00235B05" w:rsidRPr="006869C1" w:rsidRDefault="00235B05" w:rsidP="00235B0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3914E3" wp14:editId="737890AE">
                  <wp:extent cx="2190750" cy="1238250"/>
                  <wp:effectExtent l="0" t="0" r="0" b="0"/>
                  <wp:docPr id="4371731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55C7C387" w14:textId="77777777" w:rsidR="00235B05" w:rsidRDefault="00235B05" w:rsidP="00235B05">
            <w:r>
              <w:rPr>
                <w:rFonts w:hint="eastAsia"/>
              </w:rPr>
              <w:lastRenderedPageBreak/>
              <w:t>PASS</w:t>
            </w:r>
          </w:p>
          <w:p w14:paraId="689DC41F" w14:textId="3A65EE6D" w:rsidR="00235B05" w:rsidRDefault="00235B05" w:rsidP="00235B05">
            <w:proofErr w:type="spellStart"/>
            <w:r>
              <w:rPr>
                <w:rFonts w:hint="eastAsia"/>
              </w:rPr>
              <w:t>Vp</w:t>
            </w:r>
            <w:proofErr w:type="spellEnd"/>
            <w:r>
              <w:rPr>
                <w:rFonts w:hint="eastAsia"/>
              </w:rPr>
              <w:t xml:space="preserve">-p = 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6mV</w:t>
            </w:r>
          </w:p>
        </w:tc>
      </w:tr>
    </w:tbl>
    <w:p w14:paraId="65E3BB11" w14:textId="77777777" w:rsidR="000F1735" w:rsidRPr="000F1735" w:rsidRDefault="000F1735" w:rsidP="000F1735">
      <w:pPr>
        <w:pStyle w:val="a0"/>
      </w:pPr>
    </w:p>
    <w:p w14:paraId="6C8C76A8" w14:textId="77777777" w:rsidR="0030110F" w:rsidRDefault="00AE0A47" w:rsidP="00AE0A47">
      <w:pPr>
        <w:pStyle w:val="2"/>
        <w:rPr>
          <w:color w:val="000000" w:themeColor="text1"/>
        </w:rPr>
      </w:pPr>
      <w:bookmarkStart w:id="9" w:name="_Toc131168027"/>
      <w:r>
        <w:rPr>
          <w:rFonts w:hint="eastAsia"/>
          <w:color w:val="000000" w:themeColor="text1"/>
        </w:rPr>
        <w:t>转速</w:t>
      </w:r>
      <w:r w:rsidRPr="00AE0A47">
        <w:rPr>
          <w:rFonts w:hint="eastAsia"/>
          <w:color w:val="000000" w:themeColor="text1"/>
        </w:rPr>
        <w:t>测试</w:t>
      </w:r>
      <w:bookmarkEnd w:id="9"/>
    </w:p>
    <w:p w14:paraId="63B0F20E" w14:textId="77777777" w:rsidR="0084309B" w:rsidRPr="00AE0A47" w:rsidRDefault="00140342" w:rsidP="00AE0A47">
      <w:pPr>
        <w:pStyle w:val="a0"/>
      </w:pPr>
      <w:r>
        <w:rPr>
          <w:rFonts w:hint="eastAsia"/>
        </w:rPr>
        <w:t>控制</w:t>
      </w:r>
      <w:r w:rsidR="002B2126" w:rsidRPr="006869C1">
        <w:rPr>
          <w:rFonts w:hint="eastAsia"/>
        </w:rPr>
        <w:t>输入</w:t>
      </w:r>
      <w:r w:rsidR="002B2126" w:rsidRPr="006869C1">
        <w:rPr>
          <w:rFonts w:hint="eastAsia"/>
        </w:rPr>
        <w:t>0.5-</w:t>
      </w:r>
      <w:r w:rsidR="002B2126">
        <w:rPr>
          <w:rFonts w:hint="eastAsia"/>
        </w:rPr>
        <w:t>4.5</w:t>
      </w:r>
      <w:r w:rsidR="002B2126" w:rsidRPr="006869C1">
        <w:rPr>
          <w:rFonts w:hint="eastAsia"/>
        </w:rPr>
        <w:t>V</w:t>
      </w:r>
      <w:r w:rsidR="002B2126">
        <w:rPr>
          <w:rFonts w:hint="eastAsia"/>
        </w:rPr>
        <w:t>电压，</w:t>
      </w:r>
      <w:r w:rsidR="002B2126" w:rsidRPr="006869C1">
        <w:rPr>
          <w:rFonts w:hint="eastAsia"/>
        </w:rPr>
        <w:t>对应线性关系，</w:t>
      </w:r>
      <w:r w:rsidR="002B2126">
        <w:rPr>
          <w:rFonts w:hint="eastAsia"/>
        </w:rPr>
        <w:t>66</w:t>
      </w:r>
      <w:r w:rsidR="004874CE">
        <w:rPr>
          <w:rFonts w:hint="eastAsia"/>
        </w:rPr>
        <w:t>67</w:t>
      </w:r>
      <w:r w:rsidR="00A8351C">
        <w:rPr>
          <w:rFonts w:hint="eastAsia"/>
        </w:rPr>
        <w:t>rpm</w:t>
      </w:r>
      <w:r w:rsidR="00A8351C">
        <w:rPr>
          <w:rFonts w:hint="eastAsia"/>
        </w:rPr>
        <w:t>到</w:t>
      </w:r>
      <w:r w:rsidR="002B2126">
        <w:rPr>
          <w:rFonts w:hint="eastAsia"/>
        </w:rPr>
        <w:t>60000rpm</w:t>
      </w:r>
      <w:r w:rsidR="002B2126" w:rsidRPr="006869C1">
        <w:rPr>
          <w:rFonts w:hint="eastAsia"/>
        </w:rPr>
        <w:t>转速</w:t>
      </w:r>
      <w:r w:rsidR="002B2126">
        <w:rPr>
          <w:rFonts w:hint="eastAsia"/>
        </w:rPr>
        <w:t>，误差±</w:t>
      </w:r>
      <w:r w:rsidR="003868BC">
        <w:rPr>
          <w:rFonts w:hint="eastAsia"/>
        </w:rPr>
        <w:t>2</w:t>
      </w:r>
      <w:r w:rsidR="002B2126">
        <w:rPr>
          <w:rFonts w:hint="eastAsia"/>
        </w:rPr>
        <w:t>%</w:t>
      </w:r>
      <w:r w:rsidR="00426403">
        <w:rPr>
          <w:rFonts w:hint="eastAsia"/>
        </w:rPr>
        <w:t>（对空吹时最高转速</w:t>
      </w:r>
      <w:r w:rsidR="00426403">
        <w:rPr>
          <w:rFonts w:hint="eastAsia"/>
        </w:rPr>
        <w:t>&gt;5</w:t>
      </w:r>
      <w:r w:rsidR="003868BC">
        <w:rPr>
          <w:rFonts w:hint="eastAsia"/>
        </w:rPr>
        <w:t>0</w:t>
      </w:r>
      <w:r w:rsidR="00426403">
        <w:rPr>
          <w:rFonts w:hint="eastAsia"/>
        </w:rPr>
        <w:t>000rpm</w:t>
      </w:r>
      <w:r w:rsidR="00426403">
        <w:rPr>
          <w:rFonts w:hint="eastAsia"/>
        </w:rPr>
        <w:t>即合格）</w:t>
      </w:r>
      <w:r w:rsidR="002E6A3F">
        <w:rPr>
          <w:rFonts w:hint="eastAsia"/>
        </w:rPr>
        <w:t>。</w:t>
      </w:r>
    </w:p>
    <w:tbl>
      <w:tblPr>
        <w:tblStyle w:val="af1"/>
        <w:tblW w:w="9072" w:type="dxa"/>
        <w:tblInd w:w="108" w:type="dxa"/>
        <w:tblLook w:val="04A0" w:firstRow="1" w:lastRow="0" w:firstColumn="1" w:lastColumn="0" w:noHBand="0" w:noVBand="1"/>
      </w:tblPr>
      <w:tblGrid>
        <w:gridCol w:w="1701"/>
        <w:gridCol w:w="1843"/>
        <w:gridCol w:w="1134"/>
        <w:gridCol w:w="1843"/>
        <w:gridCol w:w="992"/>
        <w:gridCol w:w="1559"/>
      </w:tblGrid>
      <w:tr w:rsidR="0084309B" w:rsidRPr="006869C1" w14:paraId="5A6F6751" w14:textId="77777777" w:rsidTr="00392663">
        <w:tc>
          <w:tcPr>
            <w:tcW w:w="1701" w:type="dxa"/>
            <w:shd w:val="clear" w:color="auto" w:fill="D9D9D9" w:themeFill="background1" w:themeFillShade="D9"/>
          </w:tcPr>
          <w:p w14:paraId="1642FA00" w14:textId="77777777" w:rsidR="0084309B" w:rsidRPr="006869C1" w:rsidRDefault="0084309B" w:rsidP="00392663">
            <w:r w:rsidRPr="006869C1">
              <w:rPr>
                <w:rFonts w:hint="eastAsia"/>
              </w:rPr>
              <w:t>待测电压</w:t>
            </w:r>
            <w:r>
              <w:rPr>
                <w:rFonts w:hint="eastAsia"/>
              </w:rPr>
              <w:t>V/</w:t>
            </w:r>
            <w:r>
              <w:rPr>
                <w:rFonts w:hint="eastAsia"/>
              </w:rPr>
              <w:t>转速理论值</w:t>
            </w:r>
            <w:r>
              <w:rPr>
                <w:rFonts w:hint="eastAsia"/>
              </w:rPr>
              <w:t>rpm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227D8F98" w14:textId="77777777" w:rsidR="0084309B" w:rsidRPr="006869C1" w:rsidRDefault="0084309B" w:rsidP="00392663">
            <w:r w:rsidRPr="006869C1">
              <w:rPr>
                <w:rFonts w:hint="eastAsia"/>
              </w:rPr>
              <w:t>测试值</w:t>
            </w:r>
            <w:r>
              <w:rPr>
                <w:rFonts w:hint="eastAsia"/>
              </w:rPr>
              <w:t>对空</w:t>
            </w:r>
            <w:r>
              <w:rPr>
                <w:rFonts w:hint="eastAsia"/>
              </w:rPr>
              <w:t>rpm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45FA7988" w14:textId="77777777" w:rsidR="0084309B" w:rsidRDefault="0084309B" w:rsidP="00392663">
            <w:r>
              <w:rPr>
                <w:rFonts w:hint="eastAsia"/>
              </w:rPr>
              <w:t>误差</w:t>
            </w:r>
            <w:r>
              <w:rPr>
                <w:rFonts w:hint="eastAsia"/>
              </w:rPr>
              <w:t>%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351542E7" w14:textId="77777777" w:rsidR="0084309B" w:rsidRPr="006869C1" w:rsidRDefault="0084309B" w:rsidP="00392663">
            <w:r>
              <w:rPr>
                <w:rFonts w:hint="eastAsia"/>
              </w:rPr>
              <w:t>测试值堵死</w:t>
            </w:r>
            <w:r>
              <w:rPr>
                <w:rFonts w:hint="eastAsia"/>
              </w:rPr>
              <w:t>rpm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0BB4725C" w14:textId="77777777" w:rsidR="0084309B" w:rsidRDefault="0084309B" w:rsidP="00392663">
            <w:r>
              <w:rPr>
                <w:rFonts w:hint="eastAsia"/>
              </w:rPr>
              <w:t>误差</w:t>
            </w:r>
            <w:r>
              <w:rPr>
                <w:rFonts w:hint="eastAsia"/>
              </w:rPr>
              <w:t>%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2493F01E" w14:textId="77777777" w:rsidR="0084309B" w:rsidRDefault="0084309B" w:rsidP="00392663">
            <w:r>
              <w:rPr>
                <w:rFonts w:hint="eastAsia"/>
              </w:rPr>
              <w:t>结果</w:t>
            </w:r>
          </w:p>
        </w:tc>
      </w:tr>
      <w:tr w:rsidR="00B43410" w:rsidRPr="006869C1" w14:paraId="151D2B73" w14:textId="77777777" w:rsidTr="00EA3A63">
        <w:tc>
          <w:tcPr>
            <w:tcW w:w="1701" w:type="dxa"/>
          </w:tcPr>
          <w:p w14:paraId="7EDB8602" w14:textId="77777777" w:rsidR="00B43410" w:rsidRPr="006869C1" w:rsidRDefault="00B43410" w:rsidP="00B43410">
            <w:r w:rsidRPr="006869C1">
              <w:rPr>
                <w:rFonts w:hint="eastAsia"/>
              </w:rPr>
              <w:t>0.5V</w:t>
            </w:r>
            <w:r>
              <w:rPr>
                <w:rFonts w:hint="eastAsia"/>
              </w:rPr>
              <w:t>/6667</w:t>
            </w:r>
          </w:p>
        </w:tc>
        <w:tc>
          <w:tcPr>
            <w:tcW w:w="1843" w:type="dxa"/>
            <w:vAlign w:val="center"/>
          </w:tcPr>
          <w:p w14:paraId="46B0F708" w14:textId="66EDBD84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6666</w:t>
            </w:r>
          </w:p>
        </w:tc>
        <w:tc>
          <w:tcPr>
            <w:tcW w:w="1134" w:type="dxa"/>
            <w:vAlign w:val="center"/>
          </w:tcPr>
          <w:p w14:paraId="0E01D4F0" w14:textId="47D52EC8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-0.015%</w:t>
            </w:r>
          </w:p>
        </w:tc>
        <w:tc>
          <w:tcPr>
            <w:tcW w:w="1843" w:type="dxa"/>
            <w:vAlign w:val="center"/>
          </w:tcPr>
          <w:p w14:paraId="7752A54B" w14:textId="2FE178D9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6666</w:t>
            </w:r>
          </w:p>
        </w:tc>
        <w:tc>
          <w:tcPr>
            <w:tcW w:w="992" w:type="dxa"/>
            <w:vAlign w:val="center"/>
          </w:tcPr>
          <w:p w14:paraId="389C3199" w14:textId="250D4F0B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-0.015%</w:t>
            </w:r>
          </w:p>
        </w:tc>
        <w:tc>
          <w:tcPr>
            <w:tcW w:w="1559" w:type="dxa"/>
          </w:tcPr>
          <w:p w14:paraId="5B277E17" w14:textId="77777777" w:rsidR="00B43410" w:rsidRDefault="00B43410" w:rsidP="00B43410"/>
        </w:tc>
      </w:tr>
      <w:tr w:rsidR="00B43410" w:rsidRPr="006869C1" w14:paraId="7892BC97" w14:textId="77777777" w:rsidTr="00EA3A63">
        <w:tc>
          <w:tcPr>
            <w:tcW w:w="1701" w:type="dxa"/>
          </w:tcPr>
          <w:p w14:paraId="1B188E41" w14:textId="77777777" w:rsidR="00B43410" w:rsidRPr="006869C1" w:rsidRDefault="00B43410" w:rsidP="00B43410">
            <w:r w:rsidRPr="006869C1">
              <w:rPr>
                <w:rFonts w:hint="eastAsia"/>
              </w:rPr>
              <w:t>1</w:t>
            </w:r>
            <w:r>
              <w:rPr>
                <w:rFonts w:hint="eastAsia"/>
              </w:rPr>
              <w:t>.0</w:t>
            </w:r>
            <w:r w:rsidRPr="006869C1">
              <w:rPr>
                <w:rFonts w:hint="eastAsia"/>
              </w:rPr>
              <w:t>V</w:t>
            </w:r>
            <w:r>
              <w:rPr>
                <w:rFonts w:hint="eastAsia"/>
              </w:rPr>
              <w:t>/13333</w:t>
            </w:r>
          </w:p>
        </w:tc>
        <w:tc>
          <w:tcPr>
            <w:tcW w:w="1843" w:type="dxa"/>
            <w:vAlign w:val="center"/>
          </w:tcPr>
          <w:p w14:paraId="1816254A" w14:textId="26603C72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13332</w:t>
            </w:r>
          </w:p>
        </w:tc>
        <w:tc>
          <w:tcPr>
            <w:tcW w:w="1134" w:type="dxa"/>
            <w:vAlign w:val="center"/>
          </w:tcPr>
          <w:p w14:paraId="24A13AE9" w14:textId="58707F0E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-0.008%</w:t>
            </w:r>
          </w:p>
        </w:tc>
        <w:tc>
          <w:tcPr>
            <w:tcW w:w="1843" w:type="dxa"/>
            <w:vAlign w:val="center"/>
          </w:tcPr>
          <w:p w14:paraId="585DCADE" w14:textId="77E5D89F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13332</w:t>
            </w:r>
          </w:p>
        </w:tc>
        <w:tc>
          <w:tcPr>
            <w:tcW w:w="992" w:type="dxa"/>
            <w:vAlign w:val="center"/>
          </w:tcPr>
          <w:p w14:paraId="213C98C4" w14:textId="0A9E1B9C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-0.008%</w:t>
            </w:r>
          </w:p>
        </w:tc>
        <w:tc>
          <w:tcPr>
            <w:tcW w:w="1559" w:type="dxa"/>
          </w:tcPr>
          <w:p w14:paraId="2CBD632F" w14:textId="77777777" w:rsidR="00B43410" w:rsidRDefault="00B43410" w:rsidP="00B43410"/>
        </w:tc>
      </w:tr>
      <w:tr w:rsidR="00B43410" w:rsidRPr="006869C1" w14:paraId="6F4113BE" w14:textId="77777777" w:rsidTr="00EA3A63">
        <w:tc>
          <w:tcPr>
            <w:tcW w:w="1701" w:type="dxa"/>
          </w:tcPr>
          <w:p w14:paraId="3059E7BD" w14:textId="6D5E633F" w:rsidR="00B43410" w:rsidRPr="006869C1" w:rsidRDefault="00B43410" w:rsidP="00B43410">
            <w:r>
              <w:rPr>
                <w:rFonts w:hint="eastAsia"/>
              </w:rPr>
              <w:t>1.5</w:t>
            </w:r>
            <w:r w:rsidRPr="006869C1">
              <w:rPr>
                <w:rFonts w:hint="eastAsia"/>
              </w:rPr>
              <w:t>V</w:t>
            </w:r>
            <w:r>
              <w:rPr>
                <w:rFonts w:hint="eastAsia"/>
              </w:rPr>
              <w:t>/20000</w:t>
            </w:r>
          </w:p>
        </w:tc>
        <w:tc>
          <w:tcPr>
            <w:tcW w:w="1843" w:type="dxa"/>
            <w:vAlign w:val="center"/>
          </w:tcPr>
          <w:p w14:paraId="041C134F" w14:textId="55857E3A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19998</w:t>
            </w:r>
          </w:p>
        </w:tc>
        <w:tc>
          <w:tcPr>
            <w:tcW w:w="1134" w:type="dxa"/>
            <w:vAlign w:val="center"/>
          </w:tcPr>
          <w:p w14:paraId="441D626A" w14:textId="6EC7121A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-0.010%</w:t>
            </w:r>
          </w:p>
        </w:tc>
        <w:tc>
          <w:tcPr>
            <w:tcW w:w="1843" w:type="dxa"/>
            <w:vAlign w:val="center"/>
          </w:tcPr>
          <w:p w14:paraId="3655567F" w14:textId="47B44A04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20004</w:t>
            </w:r>
          </w:p>
        </w:tc>
        <w:tc>
          <w:tcPr>
            <w:tcW w:w="992" w:type="dxa"/>
            <w:vAlign w:val="center"/>
          </w:tcPr>
          <w:p w14:paraId="02E425C0" w14:textId="6E95F581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0.020%</w:t>
            </w:r>
          </w:p>
        </w:tc>
        <w:tc>
          <w:tcPr>
            <w:tcW w:w="1559" w:type="dxa"/>
          </w:tcPr>
          <w:p w14:paraId="0588E18A" w14:textId="77777777" w:rsidR="00B43410" w:rsidRDefault="00B43410" w:rsidP="00B43410"/>
        </w:tc>
      </w:tr>
      <w:tr w:rsidR="00B43410" w:rsidRPr="006869C1" w14:paraId="3904A638" w14:textId="77777777" w:rsidTr="00EA3A63">
        <w:tc>
          <w:tcPr>
            <w:tcW w:w="1701" w:type="dxa"/>
          </w:tcPr>
          <w:p w14:paraId="2E9F6217" w14:textId="77777777" w:rsidR="00B43410" w:rsidRPr="006869C1" w:rsidRDefault="00B43410" w:rsidP="00B43410">
            <w:r w:rsidRPr="006869C1">
              <w:rPr>
                <w:rFonts w:hint="eastAsia"/>
              </w:rPr>
              <w:t>2.</w:t>
            </w:r>
            <w:r>
              <w:rPr>
                <w:rFonts w:hint="eastAsia"/>
              </w:rPr>
              <w:t>0</w:t>
            </w:r>
            <w:r w:rsidRPr="006869C1">
              <w:rPr>
                <w:rFonts w:hint="eastAsia"/>
              </w:rPr>
              <w:t>V</w:t>
            </w:r>
            <w:r>
              <w:rPr>
                <w:rFonts w:hint="eastAsia"/>
              </w:rPr>
              <w:t>/26667</w:t>
            </w:r>
          </w:p>
        </w:tc>
        <w:tc>
          <w:tcPr>
            <w:tcW w:w="1843" w:type="dxa"/>
            <w:vAlign w:val="center"/>
          </w:tcPr>
          <w:p w14:paraId="3382E3A6" w14:textId="5D5449C9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26664</w:t>
            </w:r>
          </w:p>
        </w:tc>
        <w:tc>
          <w:tcPr>
            <w:tcW w:w="1134" w:type="dxa"/>
            <w:vAlign w:val="center"/>
          </w:tcPr>
          <w:p w14:paraId="3F64223C" w14:textId="660E5D5D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-0.011%</w:t>
            </w:r>
          </w:p>
        </w:tc>
        <w:tc>
          <w:tcPr>
            <w:tcW w:w="1843" w:type="dxa"/>
            <w:vAlign w:val="center"/>
          </w:tcPr>
          <w:p w14:paraId="7F8223D8" w14:textId="6A8857D6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26670</w:t>
            </w:r>
          </w:p>
        </w:tc>
        <w:tc>
          <w:tcPr>
            <w:tcW w:w="992" w:type="dxa"/>
            <w:vAlign w:val="center"/>
          </w:tcPr>
          <w:p w14:paraId="3EA623AF" w14:textId="09F83ACC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0.011%</w:t>
            </w:r>
          </w:p>
        </w:tc>
        <w:tc>
          <w:tcPr>
            <w:tcW w:w="1559" w:type="dxa"/>
          </w:tcPr>
          <w:p w14:paraId="06B3C120" w14:textId="77777777" w:rsidR="00B43410" w:rsidRDefault="00B43410" w:rsidP="00B43410"/>
        </w:tc>
      </w:tr>
      <w:tr w:rsidR="00B43410" w:rsidRPr="006869C1" w14:paraId="3445607C" w14:textId="77777777" w:rsidTr="00EA3A63">
        <w:tc>
          <w:tcPr>
            <w:tcW w:w="1701" w:type="dxa"/>
          </w:tcPr>
          <w:p w14:paraId="026971AA" w14:textId="77777777" w:rsidR="00B43410" w:rsidRPr="006869C1" w:rsidRDefault="00B43410" w:rsidP="00B43410">
            <w:r>
              <w:rPr>
                <w:rFonts w:hint="eastAsia"/>
              </w:rPr>
              <w:t>2.5V/33333</w:t>
            </w:r>
          </w:p>
        </w:tc>
        <w:tc>
          <w:tcPr>
            <w:tcW w:w="1843" w:type="dxa"/>
            <w:vAlign w:val="center"/>
          </w:tcPr>
          <w:p w14:paraId="223A2688" w14:textId="54725E29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33336</w:t>
            </w:r>
          </w:p>
        </w:tc>
        <w:tc>
          <w:tcPr>
            <w:tcW w:w="1134" w:type="dxa"/>
            <w:vAlign w:val="center"/>
          </w:tcPr>
          <w:p w14:paraId="2BE4E37C" w14:textId="5020A49B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0.009%</w:t>
            </w:r>
          </w:p>
        </w:tc>
        <w:tc>
          <w:tcPr>
            <w:tcW w:w="1843" w:type="dxa"/>
            <w:vAlign w:val="center"/>
          </w:tcPr>
          <w:p w14:paraId="06F7DFBF" w14:textId="0B9EAB86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33354</w:t>
            </w:r>
          </w:p>
        </w:tc>
        <w:tc>
          <w:tcPr>
            <w:tcW w:w="992" w:type="dxa"/>
            <w:vAlign w:val="center"/>
          </w:tcPr>
          <w:p w14:paraId="6E4F51BD" w14:textId="12F44B00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0.063%</w:t>
            </w:r>
          </w:p>
        </w:tc>
        <w:tc>
          <w:tcPr>
            <w:tcW w:w="1559" w:type="dxa"/>
          </w:tcPr>
          <w:p w14:paraId="73FFB811" w14:textId="77777777" w:rsidR="00B43410" w:rsidRDefault="00B43410" w:rsidP="00B43410"/>
        </w:tc>
      </w:tr>
      <w:tr w:rsidR="00B43410" w:rsidRPr="006869C1" w14:paraId="064D48B9" w14:textId="77777777" w:rsidTr="00EA3A63">
        <w:tc>
          <w:tcPr>
            <w:tcW w:w="1701" w:type="dxa"/>
          </w:tcPr>
          <w:p w14:paraId="649335B5" w14:textId="77777777" w:rsidR="00B43410" w:rsidRPr="006869C1" w:rsidRDefault="00B43410" w:rsidP="00B43410">
            <w:r>
              <w:rPr>
                <w:rFonts w:hint="eastAsia"/>
              </w:rPr>
              <w:t>3.0V/40000</w:t>
            </w:r>
          </w:p>
        </w:tc>
        <w:tc>
          <w:tcPr>
            <w:tcW w:w="1843" w:type="dxa"/>
            <w:vAlign w:val="center"/>
          </w:tcPr>
          <w:p w14:paraId="7E805796" w14:textId="220C10F0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39996</w:t>
            </w:r>
          </w:p>
        </w:tc>
        <w:tc>
          <w:tcPr>
            <w:tcW w:w="1134" w:type="dxa"/>
            <w:vAlign w:val="center"/>
          </w:tcPr>
          <w:p w14:paraId="1CAD18D8" w14:textId="0F57B6C3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-0.010%</w:t>
            </w:r>
          </w:p>
        </w:tc>
        <w:tc>
          <w:tcPr>
            <w:tcW w:w="1843" w:type="dxa"/>
            <w:vAlign w:val="center"/>
          </w:tcPr>
          <w:p w14:paraId="379ED9FB" w14:textId="6126F40B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40002</w:t>
            </w:r>
          </w:p>
        </w:tc>
        <w:tc>
          <w:tcPr>
            <w:tcW w:w="992" w:type="dxa"/>
            <w:vAlign w:val="center"/>
          </w:tcPr>
          <w:p w14:paraId="641D3EE9" w14:textId="40EDFCE4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0.005%</w:t>
            </w:r>
          </w:p>
        </w:tc>
        <w:tc>
          <w:tcPr>
            <w:tcW w:w="1559" w:type="dxa"/>
          </w:tcPr>
          <w:p w14:paraId="51034A7C" w14:textId="77777777" w:rsidR="00B43410" w:rsidRDefault="00B43410" w:rsidP="00B43410"/>
        </w:tc>
      </w:tr>
      <w:tr w:rsidR="00B43410" w:rsidRPr="006869C1" w14:paraId="11113C69" w14:textId="77777777" w:rsidTr="00EA3A63">
        <w:tc>
          <w:tcPr>
            <w:tcW w:w="1701" w:type="dxa"/>
          </w:tcPr>
          <w:p w14:paraId="5DEB943B" w14:textId="77777777" w:rsidR="00B43410" w:rsidRDefault="00B43410" w:rsidP="00B43410">
            <w:r>
              <w:rPr>
                <w:rFonts w:hint="eastAsia"/>
              </w:rPr>
              <w:t>3.5V/46667</w:t>
            </w:r>
          </w:p>
        </w:tc>
        <w:tc>
          <w:tcPr>
            <w:tcW w:w="1843" w:type="dxa"/>
            <w:vAlign w:val="center"/>
          </w:tcPr>
          <w:p w14:paraId="31A29006" w14:textId="491654E5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46656</w:t>
            </w:r>
          </w:p>
        </w:tc>
        <w:tc>
          <w:tcPr>
            <w:tcW w:w="1134" w:type="dxa"/>
            <w:vAlign w:val="center"/>
          </w:tcPr>
          <w:p w14:paraId="447C01EF" w14:textId="330B1242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-0.024%</w:t>
            </w:r>
          </w:p>
        </w:tc>
        <w:tc>
          <w:tcPr>
            <w:tcW w:w="1843" w:type="dxa"/>
            <w:vAlign w:val="center"/>
          </w:tcPr>
          <w:p w14:paraId="6462F9CD" w14:textId="2E6D24F6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46674</w:t>
            </w:r>
          </w:p>
        </w:tc>
        <w:tc>
          <w:tcPr>
            <w:tcW w:w="992" w:type="dxa"/>
            <w:vAlign w:val="center"/>
          </w:tcPr>
          <w:p w14:paraId="44160E5B" w14:textId="050B9205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0.015%</w:t>
            </w:r>
          </w:p>
        </w:tc>
        <w:tc>
          <w:tcPr>
            <w:tcW w:w="1559" w:type="dxa"/>
          </w:tcPr>
          <w:p w14:paraId="1D318D95" w14:textId="77777777" w:rsidR="00B43410" w:rsidRDefault="00B43410" w:rsidP="00B43410"/>
        </w:tc>
      </w:tr>
      <w:tr w:rsidR="00B43410" w:rsidRPr="006869C1" w14:paraId="36A5C530" w14:textId="77777777" w:rsidTr="00EA3A63">
        <w:tc>
          <w:tcPr>
            <w:tcW w:w="1701" w:type="dxa"/>
          </w:tcPr>
          <w:p w14:paraId="5D475339" w14:textId="77777777" w:rsidR="00B43410" w:rsidRDefault="00B43410" w:rsidP="00B43410">
            <w:r>
              <w:rPr>
                <w:rFonts w:hint="eastAsia"/>
              </w:rPr>
              <w:t>4.0V/53333</w:t>
            </w:r>
          </w:p>
        </w:tc>
        <w:tc>
          <w:tcPr>
            <w:tcW w:w="1843" w:type="dxa"/>
            <w:vAlign w:val="center"/>
          </w:tcPr>
          <w:p w14:paraId="14508BB3" w14:textId="05891E4F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53304</w:t>
            </w:r>
          </w:p>
        </w:tc>
        <w:tc>
          <w:tcPr>
            <w:tcW w:w="1134" w:type="dxa"/>
            <w:vAlign w:val="center"/>
          </w:tcPr>
          <w:p w14:paraId="710C0B45" w14:textId="4AC84964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-0.054%</w:t>
            </w:r>
          </w:p>
        </w:tc>
        <w:tc>
          <w:tcPr>
            <w:tcW w:w="1843" w:type="dxa"/>
            <w:vAlign w:val="center"/>
          </w:tcPr>
          <w:p w14:paraId="76194D93" w14:textId="2C2FB87A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53334</w:t>
            </w:r>
          </w:p>
        </w:tc>
        <w:tc>
          <w:tcPr>
            <w:tcW w:w="992" w:type="dxa"/>
            <w:vAlign w:val="center"/>
          </w:tcPr>
          <w:p w14:paraId="43C1F5D1" w14:textId="27ED7F78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0.002%</w:t>
            </w:r>
          </w:p>
        </w:tc>
        <w:tc>
          <w:tcPr>
            <w:tcW w:w="1559" w:type="dxa"/>
          </w:tcPr>
          <w:p w14:paraId="03001EAF" w14:textId="77777777" w:rsidR="00B43410" w:rsidRDefault="00B43410" w:rsidP="00B43410"/>
        </w:tc>
      </w:tr>
      <w:tr w:rsidR="00B43410" w:rsidRPr="006869C1" w14:paraId="3179C5FA" w14:textId="77777777" w:rsidTr="00EA3A63">
        <w:tc>
          <w:tcPr>
            <w:tcW w:w="1701" w:type="dxa"/>
          </w:tcPr>
          <w:p w14:paraId="108AA353" w14:textId="77777777" w:rsidR="00B43410" w:rsidRPr="00B43410" w:rsidRDefault="00B43410" w:rsidP="00B43410">
            <w:pPr>
              <w:rPr>
                <w:highlight w:val="yellow"/>
              </w:rPr>
            </w:pPr>
            <w:r w:rsidRPr="00B43410">
              <w:rPr>
                <w:rFonts w:hint="eastAsia"/>
                <w:highlight w:val="yellow"/>
              </w:rPr>
              <w:t>4.5V/60000</w:t>
            </w:r>
          </w:p>
        </w:tc>
        <w:tc>
          <w:tcPr>
            <w:tcW w:w="1843" w:type="dxa"/>
            <w:vAlign w:val="center"/>
          </w:tcPr>
          <w:p w14:paraId="31A86C50" w14:textId="0ADB5BF5" w:rsidR="00B43410" w:rsidRPr="00B43410" w:rsidRDefault="00B43410" w:rsidP="00B43410">
            <w:pPr>
              <w:rPr>
                <w:highlight w:val="yellow"/>
              </w:rPr>
            </w:pPr>
            <w:r w:rsidRPr="00B43410">
              <w:rPr>
                <w:rFonts w:ascii="等线" w:eastAsia="等线" w:hAnsi="等线" w:hint="eastAsia"/>
                <w:color w:val="000000"/>
                <w:sz w:val="22"/>
                <w:szCs w:val="22"/>
                <w:highlight w:val="yellow"/>
              </w:rPr>
              <w:t>55770</w:t>
            </w:r>
          </w:p>
        </w:tc>
        <w:tc>
          <w:tcPr>
            <w:tcW w:w="1134" w:type="dxa"/>
            <w:vAlign w:val="center"/>
          </w:tcPr>
          <w:p w14:paraId="255005A4" w14:textId="00B44BE3" w:rsidR="00B43410" w:rsidRPr="00B43410" w:rsidRDefault="00B43410" w:rsidP="00B43410">
            <w:pPr>
              <w:rPr>
                <w:highlight w:val="yellow"/>
              </w:rPr>
            </w:pPr>
            <w:r w:rsidRPr="00B43410">
              <w:rPr>
                <w:rFonts w:ascii="等线" w:eastAsia="等线" w:hAnsi="等线" w:hint="eastAsia"/>
                <w:color w:val="000000"/>
                <w:sz w:val="22"/>
                <w:szCs w:val="22"/>
                <w:highlight w:val="yellow"/>
              </w:rPr>
              <w:t>-7.050%</w:t>
            </w:r>
          </w:p>
        </w:tc>
        <w:tc>
          <w:tcPr>
            <w:tcW w:w="1843" w:type="dxa"/>
            <w:vAlign w:val="center"/>
          </w:tcPr>
          <w:p w14:paraId="09F5307C" w14:textId="3DC4E242" w:rsidR="00B43410" w:rsidRPr="00B43410" w:rsidRDefault="00B43410" w:rsidP="00B43410">
            <w:pPr>
              <w:rPr>
                <w:highlight w:val="yellow"/>
              </w:rPr>
            </w:pPr>
            <w:r w:rsidRPr="00B43410">
              <w:rPr>
                <w:rFonts w:ascii="等线" w:eastAsia="等线" w:hAnsi="等线" w:hint="eastAsia"/>
                <w:color w:val="000000"/>
                <w:sz w:val="22"/>
                <w:szCs w:val="22"/>
                <w:highlight w:val="yellow"/>
              </w:rPr>
              <w:t>57090</w:t>
            </w:r>
          </w:p>
        </w:tc>
        <w:tc>
          <w:tcPr>
            <w:tcW w:w="992" w:type="dxa"/>
            <w:vAlign w:val="center"/>
          </w:tcPr>
          <w:p w14:paraId="1E51B89A" w14:textId="5D3FD42B" w:rsidR="00B43410" w:rsidRPr="00B43410" w:rsidRDefault="00B43410" w:rsidP="00B43410">
            <w:pPr>
              <w:rPr>
                <w:highlight w:val="yellow"/>
              </w:rPr>
            </w:pPr>
            <w:r w:rsidRPr="00B43410">
              <w:rPr>
                <w:rFonts w:ascii="等线" w:eastAsia="等线" w:hAnsi="等线" w:hint="eastAsia"/>
                <w:color w:val="000000"/>
                <w:sz w:val="22"/>
                <w:szCs w:val="22"/>
                <w:highlight w:val="yellow"/>
              </w:rPr>
              <w:t>-4.850%</w:t>
            </w:r>
          </w:p>
        </w:tc>
        <w:tc>
          <w:tcPr>
            <w:tcW w:w="1559" w:type="dxa"/>
          </w:tcPr>
          <w:p w14:paraId="40239E39" w14:textId="77777777" w:rsidR="00B43410" w:rsidRDefault="00B43410" w:rsidP="00B43410"/>
        </w:tc>
      </w:tr>
    </w:tbl>
    <w:p w14:paraId="27ACD66C" w14:textId="77777777" w:rsidR="00AE0A47" w:rsidRPr="00AE0A47" w:rsidRDefault="00AE0A47" w:rsidP="00AE0A47">
      <w:pPr>
        <w:pStyle w:val="a0"/>
      </w:pPr>
    </w:p>
    <w:p w14:paraId="2CAAB577" w14:textId="77777777" w:rsidR="00AE0A47" w:rsidRDefault="00322D4C" w:rsidP="00322D4C">
      <w:pPr>
        <w:pStyle w:val="2"/>
        <w:rPr>
          <w:color w:val="000000" w:themeColor="text1"/>
        </w:rPr>
      </w:pPr>
      <w:bookmarkStart w:id="10" w:name="_Toc131168028"/>
      <w:r w:rsidRPr="00322D4C">
        <w:rPr>
          <w:rFonts w:hint="eastAsia"/>
          <w:color w:val="000000" w:themeColor="text1"/>
        </w:rPr>
        <w:t>电流波形测试</w:t>
      </w:r>
      <w:bookmarkEnd w:id="10"/>
    </w:p>
    <w:p w14:paraId="2C0073F8" w14:textId="77777777" w:rsidR="00322D4C" w:rsidRPr="006869C1" w:rsidRDefault="00322D4C" w:rsidP="0029173E">
      <w:pPr>
        <w:pStyle w:val="a0"/>
      </w:pPr>
      <w:r>
        <w:rPr>
          <w:rFonts w:hint="eastAsia"/>
        </w:rPr>
        <w:t>设</w:t>
      </w:r>
      <w:r w:rsidRPr="006869C1">
        <w:rPr>
          <w:rFonts w:hint="eastAsia"/>
        </w:rPr>
        <w:t>定涡轮一定转速，使用示波器电流探头测试任意一个相线的电流波形</w:t>
      </w:r>
      <w:r w:rsidR="002B2126">
        <w:rPr>
          <w:rFonts w:hint="eastAsia"/>
        </w:rPr>
        <w:t>，应为近似正弦波，</w:t>
      </w:r>
      <w:r w:rsidR="003868BC">
        <w:rPr>
          <w:rFonts w:hint="eastAsia"/>
        </w:rPr>
        <w:t>记录三个</w:t>
      </w:r>
      <w:r w:rsidR="009D7F9C">
        <w:rPr>
          <w:rFonts w:hint="eastAsia"/>
        </w:rPr>
        <w:t>不同转速下的波形</w:t>
      </w:r>
      <w:r w:rsidR="002B2126">
        <w:rPr>
          <w:rFonts w:hint="eastAsia"/>
        </w:rPr>
        <w:t>。</w:t>
      </w:r>
    </w:p>
    <w:tbl>
      <w:tblPr>
        <w:tblStyle w:val="af1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850"/>
      </w:tblGrid>
      <w:tr w:rsidR="00426403" w:rsidRPr="006869C1" w14:paraId="4DB2CA95" w14:textId="77777777" w:rsidTr="002D01BB">
        <w:tc>
          <w:tcPr>
            <w:tcW w:w="851" w:type="dxa"/>
            <w:shd w:val="clear" w:color="auto" w:fill="D9D9D9" w:themeFill="background1" w:themeFillShade="D9"/>
          </w:tcPr>
          <w:p w14:paraId="286DAD7D" w14:textId="77777777" w:rsidR="00426403" w:rsidRPr="006869C1" w:rsidRDefault="00426403" w:rsidP="000B4638">
            <w:r w:rsidRPr="006869C1">
              <w:rPr>
                <w:rFonts w:hint="eastAsia"/>
              </w:rPr>
              <w:t>转速</w:t>
            </w:r>
          </w:p>
        </w:tc>
        <w:tc>
          <w:tcPr>
            <w:tcW w:w="7371" w:type="dxa"/>
            <w:shd w:val="clear" w:color="auto" w:fill="D9D9D9" w:themeFill="background1" w:themeFillShade="D9"/>
          </w:tcPr>
          <w:p w14:paraId="12A55753" w14:textId="77777777" w:rsidR="00426403" w:rsidRPr="006869C1" w:rsidRDefault="00426403" w:rsidP="000B4638">
            <w:r>
              <w:rPr>
                <w:rFonts w:hint="eastAsia"/>
              </w:rPr>
              <w:t>波形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6C13C67E" w14:textId="77777777" w:rsidR="00426403" w:rsidRDefault="00260DC0" w:rsidP="000B4638">
            <w:r>
              <w:rPr>
                <w:rFonts w:hint="eastAsia"/>
              </w:rPr>
              <w:t>结果</w:t>
            </w:r>
          </w:p>
        </w:tc>
      </w:tr>
      <w:tr w:rsidR="00426403" w:rsidRPr="006869C1" w14:paraId="134D6D70" w14:textId="77777777" w:rsidTr="009D7F9C">
        <w:trPr>
          <w:trHeight w:val="485"/>
        </w:trPr>
        <w:tc>
          <w:tcPr>
            <w:tcW w:w="851" w:type="dxa"/>
          </w:tcPr>
          <w:p w14:paraId="5F1284E1" w14:textId="77922F53" w:rsidR="00426403" w:rsidRPr="006869C1" w:rsidRDefault="00904945" w:rsidP="000B4638">
            <w:r>
              <w:rPr>
                <w:rFonts w:hint="eastAsia"/>
              </w:rPr>
              <w:lastRenderedPageBreak/>
              <w:t>16000</w:t>
            </w:r>
          </w:p>
        </w:tc>
        <w:tc>
          <w:tcPr>
            <w:tcW w:w="7371" w:type="dxa"/>
          </w:tcPr>
          <w:p w14:paraId="648081E7" w14:textId="2365C311" w:rsidR="00426403" w:rsidRPr="006869C1" w:rsidRDefault="00904945" w:rsidP="0000156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E1C283A" wp14:editId="2B5C74A2">
                  <wp:extent cx="4533900" cy="2552700"/>
                  <wp:effectExtent l="0" t="0" r="0" b="0"/>
                  <wp:docPr id="210304915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10476C7" w14:textId="77777777" w:rsidR="00426403" w:rsidRDefault="00426403" w:rsidP="00001564">
            <w:pPr>
              <w:jc w:val="left"/>
              <w:rPr>
                <w:noProof/>
              </w:rPr>
            </w:pPr>
          </w:p>
        </w:tc>
      </w:tr>
      <w:tr w:rsidR="009D7F9C" w:rsidRPr="006869C1" w14:paraId="2FD38C35" w14:textId="77777777" w:rsidTr="009D7F9C">
        <w:trPr>
          <w:trHeight w:val="485"/>
        </w:trPr>
        <w:tc>
          <w:tcPr>
            <w:tcW w:w="851" w:type="dxa"/>
          </w:tcPr>
          <w:p w14:paraId="1C6C1D8F" w14:textId="5546034A" w:rsidR="009D7F9C" w:rsidRPr="006869C1" w:rsidRDefault="00904945" w:rsidP="000B4638">
            <w:r>
              <w:rPr>
                <w:rFonts w:hint="eastAsia"/>
              </w:rPr>
              <w:t>30000</w:t>
            </w:r>
          </w:p>
        </w:tc>
        <w:tc>
          <w:tcPr>
            <w:tcW w:w="7371" w:type="dxa"/>
          </w:tcPr>
          <w:p w14:paraId="7AB6AF71" w14:textId="04F579B7" w:rsidR="009D7F9C" w:rsidRPr="006869C1" w:rsidRDefault="00904945" w:rsidP="0000156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0F9A931" wp14:editId="14C381EF">
                  <wp:extent cx="4533900" cy="2552700"/>
                  <wp:effectExtent l="0" t="0" r="0" b="0"/>
                  <wp:docPr id="83579797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D75809B" w14:textId="77777777" w:rsidR="009D7F9C" w:rsidRDefault="009D7F9C" w:rsidP="00001564">
            <w:pPr>
              <w:jc w:val="left"/>
              <w:rPr>
                <w:noProof/>
              </w:rPr>
            </w:pPr>
          </w:p>
        </w:tc>
      </w:tr>
      <w:tr w:rsidR="009D7F9C" w:rsidRPr="006869C1" w14:paraId="35D25E9C" w14:textId="77777777" w:rsidTr="009D7F9C">
        <w:trPr>
          <w:trHeight w:val="485"/>
        </w:trPr>
        <w:tc>
          <w:tcPr>
            <w:tcW w:w="851" w:type="dxa"/>
          </w:tcPr>
          <w:p w14:paraId="61B6952F" w14:textId="4C287215" w:rsidR="009D7F9C" w:rsidRPr="006869C1" w:rsidRDefault="00904945" w:rsidP="000B4638">
            <w:r>
              <w:rPr>
                <w:rFonts w:hint="eastAsia"/>
              </w:rPr>
              <w:t>60000</w:t>
            </w:r>
          </w:p>
        </w:tc>
        <w:tc>
          <w:tcPr>
            <w:tcW w:w="7371" w:type="dxa"/>
          </w:tcPr>
          <w:p w14:paraId="3486144D" w14:textId="26E1F35E" w:rsidR="009D7F9C" w:rsidRPr="006869C1" w:rsidRDefault="00904945" w:rsidP="0000156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9DC5BB0" wp14:editId="45421F9C">
                  <wp:extent cx="4533900" cy="2552700"/>
                  <wp:effectExtent l="0" t="0" r="0" b="0"/>
                  <wp:docPr id="18614206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6C59ADA" w14:textId="77777777" w:rsidR="009D7F9C" w:rsidRDefault="009D7F9C" w:rsidP="00001564">
            <w:pPr>
              <w:jc w:val="left"/>
              <w:rPr>
                <w:noProof/>
              </w:rPr>
            </w:pPr>
          </w:p>
        </w:tc>
      </w:tr>
    </w:tbl>
    <w:p w14:paraId="6284501A" w14:textId="77777777" w:rsidR="00AE0A47" w:rsidRDefault="00426403" w:rsidP="00426403">
      <w:pPr>
        <w:pStyle w:val="2"/>
        <w:rPr>
          <w:color w:val="000000" w:themeColor="text1"/>
        </w:rPr>
      </w:pPr>
      <w:bookmarkStart w:id="11" w:name="_Toc131168029"/>
      <w:r w:rsidRPr="00426403">
        <w:rPr>
          <w:rFonts w:hint="eastAsia"/>
          <w:color w:val="000000" w:themeColor="text1"/>
        </w:rPr>
        <w:t>加减速时间</w:t>
      </w:r>
      <w:r>
        <w:rPr>
          <w:rFonts w:hint="eastAsia"/>
          <w:color w:val="000000" w:themeColor="text1"/>
        </w:rPr>
        <w:t>测试</w:t>
      </w:r>
      <w:bookmarkEnd w:id="11"/>
    </w:p>
    <w:p w14:paraId="0901CF96" w14:textId="77777777" w:rsidR="00426403" w:rsidRPr="006869C1" w:rsidRDefault="00426403" w:rsidP="0029173E">
      <w:pPr>
        <w:pStyle w:val="a0"/>
      </w:pPr>
      <w:r w:rsidRPr="006869C1">
        <w:rPr>
          <w:rFonts w:hint="eastAsia"/>
        </w:rPr>
        <w:t>将驱动器通过仿真器连接驱动测试软件，</w:t>
      </w:r>
      <w:r w:rsidR="009D7F9C">
        <w:rPr>
          <w:rFonts w:hint="eastAsia"/>
        </w:rPr>
        <w:t>涡轮出气口接压力传感器，用示波器测量转速</w:t>
      </w:r>
      <w:r w:rsidRPr="006869C1">
        <w:rPr>
          <w:rFonts w:hint="eastAsia"/>
        </w:rPr>
        <w:t>从</w:t>
      </w:r>
      <w:r>
        <w:rPr>
          <w:rFonts w:hint="eastAsia"/>
        </w:rPr>
        <w:t>0</w:t>
      </w:r>
      <w:r w:rsidRPr="006869C1">
        <w:rPr>
          <w:rFonts w:hint="eastAsia"/>
        </w:rPr>
        <w:t>切换到</w:t>
      </w:r>
      <w:r w:rsidR="009D7F9C">
        <w:rPr>
          <w:rFonts w:hint="eastAsia"/>
        </w:rPr>
        <w:t>60000rpm</w:t>
      </w:r>
      <w:r w:rsidR="009D7F9C">
        <w:rPr>
          <w:rFonts w:hint="eastAsia"/>
        </w:rPr>
        <w:t>过程中传感器输出电压的</w:t>
      </w:r>
      <w:r w:rsidRPr="006869C1">
        <w:rPr>
          <w:rFonts w:hint="eastAsia"/>
        </w:rPr>
        <w:t>波形曲线</w:t>
      </w:r>
      <w:r w:rsidR="00260DC0">
        <w:rPr>
          <w:rFonts w:hint="eastAsia"/>
        </w:rPr>
        <w:t>，记录</w:t>
      </w:r>
      <w:r w:rsidR="009D7F9C">
        <w:rPr>
          <w:rFonts w:hint="eastAsia"/>
        </w:rPr>
        <w:t>电压上升</w:t>
      </w:r>
      <w:r w:rsidR="00260DC0">
        <w:rPr>
          <w:rFonts w:hint="eastAsia"/>
        </w:rPr>
        <w:t>时间，小于</w:t>
      </w:r>
      <w:r w:rsidR="009D7F9C">
        <w:rPr>
          <w:rFonts w:hint="eastAsia"/>
        </w:rPr>
        <w:t>3</w:t>
      </w:r>
      <w:r w:rsidR="00260DC0">
        <w:rPr>
          <w:rFonts w:hint="eastAsia"/>
        </w:rPr>
        <w:t>00ms</w:t>
      </w:r>
      <w:r w:rsidR="00260DC0">
        <w:rPr>
          <w:rFonts w:hint="eastAsia"/>
        </w:rPr>
        <w:t>合格</w:t>
      </w:r>
      <w:r w:rsidR="002E6A3F">
        <w:rPr>
          <w:rFonts w:hint="eastAsia"/>
        </w:rPr>
        <w:t>。</w:t>
      </w:r>
    </w:p>
    <w:tbl>
      <w:tblPr>
        <w:tblStyle w:val="af1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850"/>
      </w:tblGrid>
      <w:tr w:rsidR="00260DC0" w:rsidRPr="006869C1" w14:paraId="355845C6" w14:textId="77777777" w:rsidTr="00EE77B0">
        <w:tc>
          <w:tcPr>
            <w:tcW w:w="851" w:type="dxa"/>
            <w:shd w:val="clear" w:color="auto" w:fill="D9D9D9" w:themeFill="background1" w:themeFillShade="D9"/>
          </w:tcPr>
          <w:p w14:paraId="258574AD" w14:textId="77777777" w:rsidR="00260DC0" w:rsidRPr="006869C1" w:rsidRDefault="00260DC0" w:rsidP="000B4638">
            <w:r w:rsidRPr="006869C1">
              <w:rPr>
                <w:rFonts w:hint="eastAsia"/>
              </w:rPr>
              <w:t>转速</w:t>
            </w:r>
          </w:p>
        </w:tc>
        <w:tc>
          <w:tcPr>
            <w:tcW w:w="7371" w:type="dxa"/>
            <w:shd w:val="clear" w:color="auto" w:fill="D9D9D9" w:themeFill="background1" w:themeFillShade="D9"/>
          </w:tcPr>
          <w:p w14:paraId="0BD9D9C2" w14:textId="77777777" w:rsidR="00260DC0" w:rsidRPr="006869C1" w:rsidRDefault="0029173E" w:rsidP="000B4638">
            <w:r>
              <w:rPr>
                <w:rFonts w:hint="eastAsia"/>
              </w:rPr>
              <w:t>波形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3F8390D6" w14:textId="77777777" w:rsidR="00260DC0" w:rsidRPr="006869C1" w:rsidRDefault="00260DC0" w:rsidP="000B4638">
            <w:r>
              <w:rPr>
                <w:rFonts w:hint="eastAsia"/>
              </w:rPr>
              <w:t>结果</w:t>
            </w:r>
          </w:p>
        </w:tc>
      </w:tr>
      <w:tr w:rsidR="00260DC0" w:rsidRPr="006869C1" w14:paraId="67E85086" w14:textId="77777777" w:rsidTr="000F1735">
        <w:trPr>
          <w:trHeight w:val="731"/>
        </w:trPr>
        <w:tc>
          <w:tcPr>
            <w:tcW w:w="851" w:type="dxa"/>
          </w:tcPr>
          <w:p w14:paraId="16798337" w14:textId="77777777" w:rsidR="00260DC0" w:rsidRPr="006869C1" w:rsidRDefault="00260DC0" w:rsidP="000B4638">
            <w:r>
              <w:rPr>
                <w:rFonts w:hint="eastAsia"/>
              </w:rPr>
              <w:lastRenderedPageBreak/>
              <w:t>0-60000</w:t>
            </w:r>
          </w:p>
        </w:tc>
        <w:tc>
          <w:tcPr>
            <w:tcW w:w="7371" w:type="dxa"/>
          </w:tcPr>
          <w:p w14:paraId="4EAB96FE" w14:textId="6BFE9533" w:rsidR="00260DC0" w:rsidRPr="006869C1" w:rsidRDefault="002D2FDC" w:rsidP="000B4638">
            <w:r>
              <w:rPr>
                <w:noProof/>
              </w:rPr>
              <w:drawing>
                <wp:inline distT="0" distB="0" distL="0" distR="0" wp14:anchorId="334544B1" wp14:editId="3319B29B">
                  <wp:extent cx="4533900" cy="2552700"/>
                  <wp:effectExtent l="0" t="0" r="0" b="0"/>
                  <wp:docPr id="16895335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7CE5C5E8" w14:textId="77777777" w:rsidR="00260DC0" w:rsidRDefault="002D2FDC" w:rsidP="000B4638">
            <w:r>
              <w:rPr>
                <w:rFonts w:hint="eastAsia"/>
              </w:rPr>
              <w:t>202ms</w:t>
            </w:r>
          </w:p>
          <w:p w14:paraId="27CC6917" w14:textId="74BA88A9" w:rsidR="002D2FDC" w:rsidRPr="006869C1" w:rsidRDefault="002D2FDC" w:rsidP="000B4638">
            <w:r>
              <w:rPr>
                <w:rFonts w:hint="eastAsia"/>
              </w:rPr>
              <w:t>通过</w:t>
            </w:r>
          </w:p>
        </w:tc>
      </w:tr>
    </w:tbl>
    <w:p w14:paraId="56661539" w14:textId="77777777" w:rsidR="00AE0A47" w:rsidRDefault="002E6A3F" w:rsidP="002E6A3F">
      <w:pPr>
        <w:pStyle w:val="2"/>
        <w:rPr>
          <w:color w:val="000000" w:themeColor="text1"/>
        </w:rPr>
      </w:pPr>
      <w:bookmarkStart w:id="12" w:name="_Toc131168030"/>
      <w:r w:rsidRPr="002E6A3F">
        <w:rPr>
          <w:rFonts w:hint="eastAsia"/>
          <w:color w:val="000000" w:themeColor="text1"/>
        </w:rPr>
        <w:t>电源电压冲击测试</w:t>
      </w:r>
      <w:bookmarkEnd w:id="12"/>
    </w:p>
    <w:p w14:paraId="2548FECE" w14:textId="03996612" w:rsidR="002E6A3F" w:rsidRPr="006869C1" w:rsidRDefault="002E6A3F" w:rsidP="0029173E">
      <w:pPr>
        <w:pStyle w:val="a0"/>
      </w:pPr>
      <w:r w:rsidRPr="006869C1">
        <w:rPr>
          <w:rFonts w:hint="eastAsia"/>
        </w:rPr>
        <w:t>设定涡轮进行速度切换</w:t>
      </w:r>
      <w:r>
        <w:rPr>
          <w:rFonts w:hint="eastAsia"/>
        </w:rPr>
        <w:t>（</w:t>
      </w:r>
      <w:r w:rsidR="00A8351C">
        <w:rPr>
          <w:rFonts w:hint="eastAsia"/>
        </w:rPr>
        <w:t>6</w:t>
      </w:r>
      <w:r>
        <w:t>000</w:t>
      </w:r>
      <w:r w:rsidRPr="006869C1">
        <w:rPr>
          <w:rFonts w:hint="eastAsia"/>
        </w:rPr>
        <w:t>（</w:t>
      </w:r>
      <w:r w:rsidRPr="006869C1">
        <w:rPr>
          <w:rFonts w:hint="eastAsia"/>
        </w:rPr>
        <w:t>2S</w:t>
      </w:r>
      <w:r w:rsidRPr="006869C1">
        <w:rPr>
          <w:rFonts w:hint="eastAsia"/>
        </w:rPr>
        <w:t>）</w:t>
      </w:r>
      <w:r w:rsidRPr="006869C1">
        <w:rPr>
          <w:rFonts w:hint="eastAsia"/>
        </w:rPr>
        <w:t>-</w:t>
      </w:r>
      <w:r>
        <w:t>6</w:t>
      </w:r>
      <w:r w:rsidRPr="006869C1">
        <w:rPr>
          <w:rFonts w:hint="eastAsia"/>
        </w:rPr>
        <w:t>0000</w:t>
      </w:r>
      <w:r w:rsidRPr="006869C1">
        <w:rPr>
          <w:rFonts w:hint="eastAsia"/>
        </w:rPr>
        <w:t>（</w:t>
      </w:r>
      <w:r w:rsidRPr="006869C1">
        <w:rPr>
          <w:rFonts w:hint="eastAsia"/>
        </w:rPr>
        <w:t>2S</w:t>
      </w:r>
      <w:r w:rsidRPr="006869C1">
        <w:rPr>
          <w:rFonts w:hint="eastAsia"/>
        </w:rPr>
        <w:t>）</w:t>
      </w:r>
      <w:r w:rsidRPr="006869C1">
        <w:rPr>
          <w:rFonts w:hint="eastAsia"/>
        </w:rPr>
        <w:t>-</w:t>
      </w:r>
      <w:r w:rsidR="00A8351C">
        <w:rPr>
          <w:rFonts w:hint="eastAsia"/>
        </w:rPr>
        <w:t>6</w:t>
      </w:r>
      <w:r>
        <w:t>000</w:t>
      </w:r>
      <w:r w:rsidRPr="006869C1">
        <w:rPr>
          <w:rFonts w:hint="eastAsia"/>
        </w:rPr>
        <w:t>（</w:t>
      </w:r>
      <w:r w:rsidRPr="006869C1">
        <w:rPr>
          <w:rFonts w:hint="eastAsia"/>
        </w:rPr>
        <w:t>2S</w:t>
      </w:r>
      <w:r w:rsidRPr="006869C1">
        <w:rPr>
          <w:rFonts w:hint="eastAsia"/>
        </w:rPr>
        <w:t>）</w:t>
      </w:r>
      <w:r w:rsidRPr="006869C1">
        <w:rPr>
          <w:rFonts w:hint="eastAsia"/>
        </w:rPr>
        <w:t>-</w:t>
      </w:r>
      <w:r>
        <w:t>6</w:t>
      </w:r>
      <w:r w:rsidRPr="006869C1">
        <w:rPr>
          <w:rFonts w:hint="eastAsia"/>
        </w:rPr>
        <w:t>0000</w:t>
      </w:r>
      <w:r w:rsidRPr="006869C1">
        <w:rPr>
          <w:rFonts w:hint="eastAsia"/>
        </w:rPr>
        <w:t>（</w:t>
      </w:r>
      <w:r w:rsidRPr="006869C1">
        <w:rPr>
          <w:rFonts w:hint="eastAsia"/>
        </w:rPr>
        <w:t>2S</w:t>
      </w:r>
      <w:r w:rsidRPr="006869C1">
        <w:rPr>
          <w:rFonts w:hint="eastAsia"/>
        </w:rPr>
        <w:t>）</w:t>
      </w:r>
      <w:r>
        <w:rPr>
          <w:rFonts w:hint="eastAsia"/>
        </w:rPr>
        <w:t>）</w:t>
      </w:r>
      <w:r w:rsidRPr="006869C1">
        <w:rPr>
          <w:rFonts w:hint="eastAsia"/>
        </w:rPr>
        <w:t>，测试切换过程中</w:t>
      </w:r>
      <w:r>
        <w:rPr>
          <w:rFonts w:hint="eastAsia"/>
        </w:rPr>
        <w:t>VIN</w:t>
      </w:r>
      <w:r w:rsidRPr="006869C1">
        <w:rPr>
          <w:rFonts w:hint="eastAsia"/>
        </w:rPr>
        <w:t>以及</w:t>
      </w:r>
      <w:r>
        <w:rPr>
          <w:rFonts w:hint="eastAsia"/>
        </w:rPr>
        <w:t>VM</w:t>
      </w:r>
      <w:r w:rsidRPr="006869C1">
        <w:rPr>
          <w:rFonts w:hint="eastAsia"/>
        </w:rPr>
        <w:t>的波动</w:t>
      </w:r>
      <w:r>
        <w:rPr>
          <w:rFonts w:hint="eastAsia"/>
        </w:rPr>
        <w:t>。</w:t>
      </w:r>
      <w:r w:rsidR="00ED4371">
        <w:rPr>
          <w:rFonts w:hint="eastAsia"/>
        </w:rPr>
        <w:t>（使用</w:t>
      </w:r>
      <w:r w:rsidR="00683476">
        <w:rPr>
          <w:rFonts w:hint="eastAsia"/>
        </w:rPr>
        <w:t>NIP</w:t>
      </w:r>
      <w:r w:rsidR="00ED4371">
        <w:rPr>
          <w:rFonts w:hint="eastAsia"/>
        </w:rPr>
        <w:t>系统电源板供电进行测试）</w:t>
      </w:r>
    </w:p>
    <w:tbl>
      <w:tblPr>
        <w:tblStyle w:val="af1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1276"/>
        <w:gridCol w:w="6095"/>
        <w:gridCol w:w="850"/>
      </w:tblGrid>
      <w:tr w:rsidR="002E6A3F" w:rsidRPr="006869C1" w14:paraId="4D83CBED" w14:textId="77777777" w:rsidTr="002D01BB">
        <w:trPr>
          <w:trHeight w:val="421"/>
        </w:trPr>
        <w:tc>
          <w:tcPr>
            <w:tcW w:w="851" w:type="dxa"/>
            <w:shd w:val="clear" w:color="auto" w:fill="D9D9D9" w:themeFill="background1" w:themeFillShade="D9"/>
          </w:tcPr>
          <w:p w14:paraId="7C63E92B" w14:textId="77777777" w:rsidR="002E6A3F" w:rsidRPr="006869C1" w:rsidRDefault="002E6A3F" w:rsidP="000B4638">
            <w:r w:rsidRPr="006869C1">
              <w:rPr>
                <w:rFonts w:hint="eastAsia"/>
              </w:rPr>
              <w:t>测试值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1FF509A3" w14:textId="77777777" w:rsidR="002E6A3F" w:rsidRPr="006869C1" w:rsidRDefault="002E6A3F" w:rsidP="000B4638">
            <w:r w:rsidRPr="006869C1">
              <w:rPr>
                <w:rFonts w:hint="eastAsia"/>
              </w:rPr>
              <w:t>状态</w:t>
            </w:r>
            <w:r>
              <w:rPr>
                <w:rFonts w:hint="eastAsia"/>
              </w:rPr>
              <w:t>及判据</w:t>
            </w:r>
          </w:p>
        </w:tc>
        <w:tc>
          <w:tcPr>
            <w:tcW w:w="6095" w:type="dxa"/>
            <w:shd w:val="clear" w:color="auto" w:fill="D9D9D9" w:themeFill="background1" w:themeFillShade="D9"/>
          </w:tcPr>
          <w:p w14:paraId="167F852A" w14:textId="77777777" w:rsidR="002E6A3F" w:rsidRPr="006869C1" w:rsidRDefault="002E6A3F" w:rsidP="000B4638">
            <w:r>
              <w:rPr>
                <w:rFonts w:hint="eastAsia"/>
              </w:rPr>
              <w:t>波形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352452A8" w14:textId="77777777" w:rsidR="002E6A3F" w:rsidRDefault="0029173E" w:rsidP="000B4638">
            <w:r>
              <w:rPr>
                <w:rFonts w:hint="eastAsia"/>
              </w:rPr>
              <w:t>结果</w:t>
            </w:r>
          </w:p>
        </w:tc>
      </w:tr>
      <w:tr w:rsidR="00A8351C" w:rsidRPr="006869C1" w14:paraId="2FAA8BC6" w14:textId="77777777" w:rsidTr="00A8351C">
        <w:trPr>
          <w:trHeight w:val="772"/>
        </w:trPr>
        <w:tc>
          <w:tcPr>
            <w:tcW w:w="851" w:type="dxa"/>
            <w:vMerge w:val="restart"/>
          </w:tcPr>
          <w:p w14:paraId="54331538" w14:textId="77777777" w:rsidR="00A8351C" w:rsidRPr="006869C1" w:rsidRDefault="00A8351C" w:rsidP="000B4638">
            <w:r>
              <w:rPr>
                <w:rFonts w:hint="eastAsia"/>
              </w:rPr>
              <w:t>VIN</w:t>
            </w:r>
          </w:p>
        </w:tc>
        <w:tc>
          <w:tcPr>
            <w:tcW w:w="1276" w:type="dxa"/>
          </w:tcPr>
          <w:p w14:paraId="46C1E22E" w14:textId="77777777" w:rsidR="00A8351C" w:rsidRDefault="00A8351C" w:rsidP="000B4638">
            <w:r w:rsidRPr="006869C1">
              <w:rPr>
                <w:rFonts w:hint="eastAsia"/>
              </w:rPr>
              <w:t>加速过程</w:t>
            </w:r>
          </w:p>
          <w:p w14:paraId="170EDA93" w14:textId="77777777" w:rsidR="00A8351C" w:rsidRPr="006869C1" w:rsidRDefault="00A8351C" w:rsidP="000B4638">
            <w:r>
              <w:rPr>
                <w:rFonts w:hint="eastAsia"/>
              </w:rPr>
              <w:t>合格判据Δ</w:t>
            </w:r>
            <w:r>
              <w:rPr>
                <w:rFonts w:hint="eastAsia"/>
              </w:rPr>
              <w:t>V&lt;1V</w:t>
            </w:r>
          </w:p>
          <w:p w14:paraId="2FE40767" w14:textId="77777777" w:rsidR="00A8351C" w:rsidRPr="006869C1" w:rsidRDefault="00A8351C" w:rsidP="00A8351C"/>
        </w:tc>
        <w:tc>
          <w:tcPr>
            <w:tcW w:w="6095" w:type="dxa"/>
          </w:tcPr>
          <w:p w14:paraId="59FCD7A1" w14:textId="77777777" w:rsidR="00A8351C" w:rsidRPr="006869C1" w:rsidRDefault="00A8351C" w:rsidP="000B4638"/>
        </w:tc>
        <w:tc>
          <w:tcPr>
            <w:tcW w:w="850" w:type="dxa"/>
          </w:tcPr>
          <w:p w14:paraId="53E913D4" w14:textId="77777777" w:rsidR="00A8351C" w:rsidRDefault="00A8351C" w:rsidP="000B4638">
            <w:pPr>
              <w:rPr>
                <w:noProof/>
              </w:rPr>
            </w:pPr>
          </w:p>
        </w:tc>
      </w:tr>
      <w:tr w:rsidR="00A8351C" w:rsidRPr="006869C1" w14:paraId="0C921A4D" w14:textId="77777777" w:rsidTr="002D01BB">
        <w:trPr>
          <w:trHeight w:val="1488"/>
        </w:trPr>
        <w:tc>
          <w:tcPr>
            <w:tcW w:w="851" w:type="dxa"/>
            <w:vMerge/>
          </w:tcPr>
          <w:p w14:paraId="3CC10A04" w14:textId="77777777" w:rsidR="00A8351C" w:rsidRDefault="00A8351C" w:rsidP="000B4638"/>
        </w:tc>
        <w:tc>
          <w:tcPr>
            <w:tcW w:w="1276" w:type="dxa"/>
          </w:tcPr>
          <w:p w14:paraId="54AA022F" w14:textId="77777777" w:rsidR="00A8351C" w:rsidRDefault="00A8351C" w:rsidP="00A8351C">
            <w:r w:rsidRPr="006869C1">
              <w:rPr>
                <w:rFonts w:hint="eastAsia"/>
              </w:rPr>
              <w:t>刹车过程</w:t>
            </w:r>
          </w:p>
          <w:p w14:paraId="1922B0E6" w14:textId="77777777" w:rsidR="00A8351C" w:rsidRPr="006869C1" w:rsidRDefault="00A8351C" w:rsidP="00A8351C">
            <w:r>
              <w:rPr>
                <w:rFonts w:hint="eastAsia"/>
              </w:rPr>
              <w:t>合格判据Δ</w:t>
            </w:r>
            <w:r>
              <w:rPr>
                <w:rFonts w:hint="eastAsia"/>
              </w:rPr>
              <w:t>V&lt;1V</w:t>
            </w:r>
          </w:p>
          <w:p w14:paraId="62E929A4" w14:textId="77777777" w:rsidR="00A8351C" w:rsidRPr="00A8351C" w:rsidRDefault="00A8351C" w:rsidP="000B4638"/>
        </w:tc>
        <w:tc>
          <w:tcPr>
            <w:tcW w:w="6095" w:type="dxa"/>
          </w:tcPr>
          <w:p w14:paraId="25EF5A5D" w14:textId="77777777" w:rsidR="00A8351C" w:rsidRPr="006869C1" w:rsidRDefault="00A8351C" w:rsidP="000B4638"/>
        </w:tc>
        <w:tc>
          <w:tcPr>
            <w:tcW w:w="850" w:type="dxa"/>
          </w:tcPr>
          <w:p w14:paraId="6A6A56D5" w14:textId="77777777" w:rsidR="00A8351C" w:rsidRDefault="00A8351C" w:rsidP="000B4638">
            <w:pPr>
              <w:rPr>
                <w:noProof/>
              </w:rPr>
            </w:pPr>
          </w:p>
        </w:tc>
      </w:tr>
    </w:tbl>
    <w:p w14:paraId="48411A4F" w14:textId="77777777" w:rsidR="00AE0A47" w:rsidRDefault="00EB7921" w:rsidP="00EB7921">
      <w:pPr>
        <w:pStyle w:val="2"/>
        <w:rPr>
          <w:color w:val="000000" w:themeColor="text1"/>
        </w:rPr>
      </w:pPr>
      <w:bookmarkStart w:id="13" w:name="_Toc131168031"/>
      <w:r w:rsidRPr="00EB7921">
        <w:rPr>
          <w:rFonts w:hint="eastAsia"/>
          <w:color w:val="000000" w:themeColor="text1"/>
        </w:rPr>
        <w:t>温升测试</w:t>
      </w:r>
      <w:bookmarkEnd w:id="13"/>
    </w:p>
    <w:p w14:paraId="049B1881" w14:textId="77777777" w:rsidR="00EB7921" w:rsidRDefault="00EB7921" w:rsidP="00EB7921">
      <w:pPr>
        <w:pStyle w:val="a0"/>
      </w:pPr>
      <w:bookmarkStart w:id="14" w:name="_Hlk106205388"/>
      <w:r w:rsidRPr="006869C1">
        <w:rPr>
          <w:rFonts w:hint="eastAsia"/>
        </w:rPr>
        <w:t>涡轮</w:t>
      </w:r>
      <w:r w:rsidR="009D4A4B">
        <w:rPr>
          <w:rFonts w:hint="eastAsia"/>
        </w:rPr>
        <w:t>对空吹，</w:t>
      </w:r>
      <w:r w:rsidRPr="006869C1">
        <w:rPr>
          <w:rFonts w:hint="eastAsia"/>
        </w:rPr>
        <w:t>持续进行</w:t>
      </w:r>
      <w:r w:rsidR="005D5CF3">
        <w:rPr>
          <w:rFonts w:hint="eastAsia"/>
        </w:rPr>
        <w:t>转速</w:t>
      </w:r>
      <w:r w:rsidR="00A8351C">
        <w:rPr>
          <w:rFonts w:hint="eastAsia"/>
        </w:rPr>
        <w:t>（</w:t>
      </w:r>
      <w:r w:rsidR="00A8351C">
        <w:rPr>
          <w:rFonts w:hint="eastAsia"/>
        </w:rPr>
        <w:t>6</w:t>
      </w:r>
      <w:r w:rsidR="00A8351C">
        <w:t>000</w:t>
      </w:r>
      <w:r w:rsidR="00A8351C" w:rsidRPr="006869C1">
        <w:rPr>
          <w:rFonts w:hint="eastAsia"/>
        </w:rPr>
        <w:t>（</w:t>
      </w:r>
      <w:r w:rsidR="00A8351C" w:rsidRPr="006869C1">
        <w:rPr>
          <w:rFonts w:hint="eastAsia"/>
        </w:rPr>
        <w:t>2S</w:t>
      </w:r>
      <w:r w:rsidR="00A8351C" w:rsidRPr="006869C1">
        <w:rPr>
          <w:rFonts w:hint="eastAsia"/>
        </w:rPr>
        <w:t>）</w:t>
      </w:r>
      <w:r w:rsidR="00A8351C" w:rsidRPr="006869C1">
        <w:rPr>
          <w:rFonts w:hint="eastAsia"/>
        </w:rPr>
        <w:t>-</w:t>
      </w:r>
      <w:r w:rsidR="00A8351C">
        <w:t>6</w:t>
      </w:r>
      <w:r w:rsidR="00A8351C" w:rsidRPr="006869C1">
        <w:rPr>
          <w:rFonts w:hint="eastAsia"/>
        </w:rPr>
        <w:t>0000</w:t>
      </w:r>
      <w:r w:rsidR="00A8351C" w:rsidRPr="006869C1">
        <w:rPr>
          <w:rFonts w:hint="eastAsia"/>
        </w:rPr>
        <w:t>（</w:t>
      </w:r>
      <w:r w:rsidR="00A8351C" w:rsidRPr="006869C1">
        <w:rPr>
          <w:rFonts w:hint="eastAsia"/>
        </w:rPr>
        <w:t>2S</w:t>
      </w:r>
      <w:r w:rsidR="00A8351C" w:rsidRPr="006869C1">
        <w:rPr>
          <w:rFonts w:hint="eastAsia"/>
        </w:rPr>
        <w:t>）</w:t>
      </w:r>
      <w:r w:rsidR="00A8351C" w:rsidRPr="006869C1">
        <w:rPr>
          <w:rFonts w:hint="eastAsia"/>
        </w:rPr>
        <w:t>-</w:t>
      </w:r>
      <w:r w:rsidR="00A8351C">
        <w:rPr>
          <w:rFonts w:hint="eastAsia"/>
        </w:rPr>
        <w:t>6</w:t>
      </w:r>
      <w:r w:rsidR="00A8351C">
        <w:t>000</w:t>
      </w:r>
      <w:r w:rsidR="00A8351C" w:rsidRPr="006869C1">
        <w:rPr>
          <w:rFonts w:hint="eastAsia"/>
        </w:rPr>
        <w:t>（</w:t>
      </w:r>
      <w:r w:rsidR="00A8351C" w:rsidRPr="006869C1">
        <w:rPr>
          <w:rFonts w:hint="eastAsia"/>
        </w:rPr>
        <w:t>2S</w:t>
      </w:r>
      <w:r w:rsidR="00A8351C" w:rsidRPr="006869C1">
        <w:rPr>
          <w:rFonts w:hint="eastAsia"/>
        </w:rPr>
        <w:t>）</w:t>
      </w:r>
      <w:r w:rsidR="00A8351C" w:rsidRPr="006869C1">
        <w:rPr>
          <w:rFonts w:hint="eastAsia"/>
        </w:rPr>
        <w:t>-</w:t>
      </w:r>
      <w:r w:rsidR="00A8351C">
        <w:t>6</w:t>
      </w:r>
      <w:r w:rsidR="00A8351C" w:rsidRPr="006869C1">
        <w:rPr>
          <w:rFonts w:hint="eastAsia"/>
        </w:rPr>
        <w:t>0000</w:t>
      </w:r>
      <w:r w:rsidR="00A8351C" w:rsidRPr="006869C1">
        <w:rPr>
          <w:rFonts w:hint="eastAsia"/>
        </w:rPr>
        <w:t>（</w:t>
      </w:r>
      <w:r w:rsidR="00A8351C" w:rsidRPr="006869C1">
        <w:rPr>
          <w:rFonts w:hint="eastAsia"/>
        </w:rPr>
        <w:t>2S</w:t>
      </w:r>
      <w:r w:rsidR="00A8351C" w:rsidRPr="006869C1">
        <w:rPr>
          <w:rFonts w:hint="eastAsia"/>
        </w:rPr>
        <w:t>）</w:t>
      </w:r>
      <w:r w:rsidR="00A8351C">
        <w:rPr>
          <w:rFonts w:hint="eastAsia"/>
        </w:rPr>
        <w:t>）</w:t>
      </w:r>
      <w:r w:rsidRPr="006869C1">
        <w:rPr>
          <w:rFonts w:hint="eastAsia"/>
        </w:rPr>
        <w:t>的切换过程，持续</w:t>
      </w:r>
      <w:r w:rsidRPr="006869C1">
        <w:rPr>
          <w:rFonts w:hint="eastAsia"/>
        </w:rPr>
        <w:t>24h</w:t>
      </w:r>
      <w:r w:rsidR="00C34D4C">
        <w:rPr>
          <w:rFonts w:hint="eastAsia"/>
        </w:rPr>
        <w:t>或至热平衡</w:t>
      </w:r>
      <w:r w:rsidR="005D5CF3">
        <w:rPr>
          <w:rFonts w:hint="eastAsia"/>
        </w:rPr>
        <w:t>，</w:t>
      </w:r>
      <w:r w:rsidR="00C34D4C">
        <w:t>用红外成像仪观察</w:t>
      </w:r>
      <w:r w:rsidR="00C34D4C">
        <w:rPr>
          <w:rFonts w:hint="eastAsia"/>
        </w:rPr>
        <w:t>，</w:t>
      </w:r>
      <w:r w:rsidR="00C34D4C">
        <w:t>读取发热器件</w:t>
      </w:r>
      <w:r w:rsidR="001F048B">
        <w:t>温升</w:t>
      </w:r>
      <w:r w:rsidR="00C34D4C">
        <w:rPr>
          <w:rFonts w:hint="eastAsia"/>
        </w:rPr>
        <w:t>，附红外热像仪图</w:t>
      </w:r>
      <w:r>
        <w:rPr>
          <w:rFonts w:hint="eastAsia"/>
        </w:rPr>
        <w:t>。</w:t>
      </w:r>
    </w:p>
    <w:p w14:paraId="4D07B699" w14:textId="77777777" w:rsidR="00A8351C" w:rsidRPr="006869C1" w:rsidRDefault="00A8351C" w:rsidP="00EB7921">
      <w:pPr>
        <w:pStyle w:val="a0"/>
      </w:pPr>
      <w:r>
        <w:rPr>
          <w:rFonts w:hint="eastAsia"/>
        </w:rPr>
        <w:t>环境温度：</w:t>
      </w:r>
    </w:p>
    <w:tbl>
      <w:tblPr>
        <w:tblStyle w:val="af1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1474"/>
        <w:gridCol w:w="1474"/>
        <w:gridCol w:w="1474"/>
        <w:gridCol w:w="1474"/>
        <w:gridCol w:w="1475"/>
        <w:gridCol w:w="850"/>
      </w:tblGrid>
      <w:tr w:rsidR="00EB7921" w:rsidRPr="006869C1" w14:paraId="1A0081C5" w14:textId="77777777" w:rsidTr="002D01BB">
        <w:tc>
          <w:tcPr>
            <w:tcW w:w="851" w:type="dxa"/>
            <w:shd w:val="clear" w:color="auto" w:fill="D9D9D9" w:themeFill="background1" w:themeFillShade="D9"/>
          </w:tcPr>
          <w:p w14:paraId="3BF4EC17" w14:textId="2767BB82" w:rsidR="00EB7921" w:rsidRPr="006869C1" w:rsidRDefault="00EB7921" w:rsidP="000B4638">
            <w:r w:rsidRPr="006869C1">
              <w:rPr>
                <w:rFonts w:hint="eastAsia"/>
              </w:rPr>
              <w:t>时间</w:t>
            </w:r>
            <w:r w:rsidR="00C73904">
              <w:rPr>
                <w:rFonts w:hint="eastAsia"/>
              </w:rPr>
              <w:t>(min)</w:t>
            </w:r>
          </w:p>
        </w:tc>
        <w:tc>
          <w:tcPr>
            <w:tcW w:w="1474" w:type="dxa"/>
            <w:shd w:val="clear" w:color="auto" w:fill="D9D9D9" w:themeFill="background1" w:themeFillShade="D9"/>
          </w:tcPr>
          <w:p w14:paraId="3E120666" w14:textId="77777777" w:rsidR="00EB7921" w:rsidRDefault="00EB7921" w:rsidP="000B4638">
            <w:r>
              <w:rPr>
                <w:rFonts w:hint="eastAsia"/>
              </w:rPr>
              <w:t>刹车</w:t>
            </w:r>
            <w:r w:rsidRPr="006869C1">
              <w:rPr>
                <w:rFonts w:hint="eastAsia"/>
              </w:rPr>
              <w:t>MOS</w:t>
            </w:r>
            <w:r w:rsidRPr="006869C1">
              <w:rPr>
                <w:rFonts w:hint="eastAsia"/>
              </w:rPr>
              <w:t>管</w:t>
            </w:r>
          </w:p>
          <w:p w14:paraId="548C3AF0" w14:textId="77777777" w:rsidR="006345CA" w:rsidRPr="006869C1" w:rsidRDefault="001F048B" w:rsidP="001F048B">
            <w:r>
              <w:rPr>
                <w:rFonts w:hint="eastAsia"/>
              </w:rPr>
              <w:t>温升</w:t>
            </w:r>
            <w:r w:rsidR="006345CA">
              <w:rPr>
                <w:rFonts w:hint="eastAsia"/>
              </w:rPr>
              <w:t>&lt;</w:t>
            </w:r>
            <w:r>
              <w:rPr>
                <w:rFonts w:hint="eastAsia"/>
              </w:rPr>
              <w:t>7</w:t>
            </w:r>
            <w:r w:rsidR="006345CA">
              <w:rPr>
                <w:rFonts w:hint="eastAsia"/>
              </w:rPr>
              <w:t>0</w:t>
            </w:r>
            <w:r w:rsidR="006345CA">
              <w:rPr>
                <w:rFonts w:hint="eastAsia"/>
              </w:rPr>
              <w:t>℃</w:t>
            </w:r>
          </w:p>
        </w:tc>
        <w:tc>
          <w:tcPr>
            <w:tcW w:w="1474" w:type="dxa"/>
            <w:shd w:val="clear" w:color="auto" w:fill="D9D9D9" w:themeFill="background1" w:themeFillShade="D9"/>
          </w:tcPr>
          <w:p w14:paraId="22BDF8C2" w14:textId="77777777" w:rsidR="00EB7921" w:rsidRDefault="00EB7921" w:rsidP="000B4638">
            <w:r>
              <w:rPr>
                <w:rFonts w:hint="eastAsia"/>
              </w:rPr>
              <w:t>驱动</w:t>
            </w:r>
            <w:r>
              <w:rPr>
                <w:rFonts w:hint="eastAsia"/>
              </w:rPr>
              <w:t>MOS</w:t>
            </w:r>
            <w:r>
              <w:rPr>
                <w:rFonts w:hint="eastAsia"/>
              </w:rPr>
              <w:t>管</w:t>
            </w:r>
          </w:p>
          <w:p w14:paraId="6CFCEFB5" w14:textId="77777777" w:rsidR="006345CA" w:rsidRPr="006869C1" w:rsidRDefault="001F048B" w:rsidP="001F048B">
            <w:r>
              <w:rPr>
                <w:rFonts w:hint="eastAsia"/>
              </w:rPr>
              <w:t>温升</w:t>
            </w:r>
            <w:r w:rsidR="006345CA">
              <w:rPr>
                <w:rFonts w:hint="eastAsia"/>
              </w:rPr>
              <w:t>&lt;</w:t>
            </w:r>
            <w:r>
              <w:rPr>
                <w:rFonts w:hint="eastAsia"/>
              </w:rPr>
              <w:t>7</w:t>
            </w:r>
            <w:r w:rsidR="006345CA">
              <w:rPr>
                <w:rFonts w:hint="eastAsia"/>
              </w:rPr>
              <w:t>0</w:t>
            </w:r>
            <w:r w:rsidR="006345CA">
              <w:rPr>
                <w:rFonts w:hint="eastAsia"/>
              </w:rPr>
              <w:t>℃</w:t>
            </w:r>
          </w:p>
        </w:tc>
        <w:tc>
          <w:tcPr>
            <w:tcW w:w="1474" w:type="dxa"/>
            <w:shd w:val="clear" w:color="auto" w:fill="D9D9D9" w:themeFill="background1" w:themeFillShade="D9"/>
          </w:tcPr>
          <w:p w14:paraId="3E84ECAA" w14:textId="77777777" w:rsidR="00EB7921" w:rsidRDefault="00EB7921" w:rsidP="000B4638">
            <w:r w:rsidRPr="006869C1">
              <w:rPr>
                <w:rFonts w:hint="eastAsia"/>
              </w:rPr>
              <w:t>刹车电阻</w:t>
            </w:r>
          </w:p>
          <w:p w14:paraId="0C77FD9E" w14:textId="77777777" w:rsidR="006345CA" w:rsidRPr="006869C1" w:rsidRDefault="001F048B" w:rsidP="001F048B">
            <w:r>
              <w:rPr>
                <w:rFonts w:hint="eastAsia"/>
              </w:rPr>
              <w:t>温升</w:t>
            </w:r>
            <w:r w:rsidR="006345CA">
              <w:rPr>
                <w:rFonts w:hint="eastAsia"/>
              </w:rPr>
              <w:t>&lt;</w:t>
            </w:r>
            <w:r>
              <w:rPr>
                <w:rFonts w:hint="eastAsia"/>
              </w:rPr>
              <w:t>7</w:t>
            </w:r>
            <w:r w:rsidR="006345CA">
              <w:rPr>
                <w:rFonts w:hint="eastAsia"/>
              </w:rPr>
              <w:t>0</w:t>
            </w:r>
            <w:r w:rsidR="006345CA">
              <w:rPr>
                <w:rFonts w:hint="eastAsia"/>
              </w:rPr>
              <w:t>℃</w:t>
            </w:r>
          </w:p>
        </w:tc>
        <w:tc>
          <w:tcPr>
            <w:tcW w:w="1474" w:type="dxa"/>
            <w:shd w:val="clear" w:color="auto" w:fill="D9D9D9" w:themeFill="background1" w:themeFillShade="D9"/>
          </w:tcPr>
          <w:p w14:paraId="7249514A" w14:textId="77777777" w:rsidR="00EB7921" w:rsidRDefault="00EB7921" w:rsidP="000B4638">
            <w:r>
              <w:rPr>
                <w:rFonts w:hint="eastAsia"/>
              </w:rPr>
              <w:t>驱动电感</w:t>
            </w:r>
          </w:p>
          <w:p w14:paraId="01C07B3F" w14:textId="77777777" w:rsidR="006345CA" w:rsidRPr="006869C1" w:rsidRDefault="001F048B" w:rsidP="001F048B">
            <w:r>
              <w:rPr>
                <w:rFonts w:hint="eastAsia"/>
              </w:rPr>
              <w:t>温升</w:t>
            </w:r>
            <w:r w:rsidR="006345CA">
              <w:rPr>
                <w:rFonts w:hint="eastAsia"/>
              </w:rPr>
              <w:t>&lt;</w:t>
            </w:r>
            <w:r>
              <w:rPr>
                <w:rFonts w:hint="eastAsia"/>
              </w:rPr>
              <w:t>7</w:t>
            </w:r>
            <w:r w:rsidR="006345CA">
              <w:rPr>
                <w:rFonts w:hint="eastAsia"/>
              </w:rPr>
              <w:t>0</w:t>
            </w:r>
            <w:r w:rsidR="006345CA">
              <w:rPr>
                <w:rFonts w:hint="eastAsia"/>
              </w:rPr>
              <w:t>℃</w:t>
            </w:r>
          </w:p>
        </w:tc>
        <w:tc>
          <w:tcPr>
            <w:tcW w:w="1475" w:type="dxa"/>
            <w:shd w:val="clear" w:color="auto" w:fill="D9D9D9" w:themeFill="background1" w:themeFillShade="D9"/>
          </w:tcPr>
          <w:p w14:paraId="5044E100" w14:textId="77777777" w:rsidR="00EB7921" w:rsidRDefault="00EB7921" w:rsidP="000B4638">
            <w:r w:rsidRPr="006869C1">
              <w:rPr>
                <w:rFonts w:hint="eastAsia"/>
              </w:rPr>
              <w:t>涡轮</w:t>
            </w:r>
          </w:p>
          <w:p w14:paraId="7D7890EB" w14:textId="77777777" w:rsidR="006345CA" w:rsidRPr="006869C1" w:rsidRDefault="001F048B" w:rsidP="001F048B">
            <w:r>
              <w:rPr>
                <w:rFonts w:hint="eastAsia"/>
              </w:rPr>
              <w:t>温升</w:t>
            </w:r>
            <w:r w:rsidR="006345CA">
              <w:rPr>
                <w:rFonts w:hint="eastAsia"/>
              </w:rPr>
              <w:t>&lt;</w:t>
            </w:r>
            <w:r>
              <w:rPr>
                <w:rFonts w:hint="eastAsia"/>
              </w:rPr>
              <w:t>2</w:t>
            </w:r>
            <w:r w:rsidR="006345CA">
              <w:rPr>
                <w:rFonts w:hint="eastAsia"/>
              </w:rPr>
              <w:t>0</w:t>
            </w:r>
            <w:r w:rsidR="006345CA">
              <w:rPr>
                <w:rFonts w:hint="eastAsia"/>
              </w:rPr>
              <w:t>℃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155C8900" w14:textId="77777777" w:rsidR="00EB7921" w:rsidRPr="006869C1" w:rsidRDefault="00EB7921" w:rsidP="000B4638">
            <w:r>
              <w:rPr>
                <w:rFonts w:hint="eastAsia"/>
              </w:rPr>
              <w:t>结果</w:t>
            </w:r>
          </w:p>
        </w:tc>
      </w:tr>
      <w:tr w:rsidR="00EB7921" w:rsidRPr="006869C1" w14:paraId="7FF39BDC" w14:textId="77777777" w:rsidTr="002D01BB">
        <w:tc>
          <w:tcPr>
            <w:tcW w:w="851" w:type="dxa"/>
          </w:tcPr>
          <w:p w14:paraId="207F21F5" w14:textId="73500411" w:rsidR="00EB7921" w:rsidRPr="006869C1" w:rsidRDefault="00EB7921" w:rsidP="000B4638"/>
        </w:tc>
        <w:tc>
          <w:tcPr>
            <w:tcW w:w="1474" w:type="dxa"/>
          </w:tcPr>
          <w:p w14:paraId="4846811B" w14:textId="71C6D115" w:rsidR="00C73904" w:rsidRPr="006869C1" w:rsidRDefault="00C73904" w:rsidP="000B4638"/>
        </w:tc>
        <w:tc>
          <w:tcPr>
            <w:tcW w:w="1474" w:type="dxa"/>
          </w:tcPr>
          <w:p w14:paraId="53D3BF20" w14:textId="77777777" w:rsidR="00EB7921" w:rsidRPr="006869C1" w:rsidRDefault="00EB7921" w:rsidP="000B4638"/>
        </w:tc>
        <w:tc>
          <w:tcPr>
            <w:tcW w:w="1474" w:type="dxa"/>
          </w:tcPr>
          <w:p w14:paraId="7D58120D" w14:textId="77777777" w:rsidR="00EB7921" w:rsidRPr="006869C1" w:rsidRDefault="00EB7921" w:rsidP="000B4638"/>
        </w:tc>
        <w:tc>
          <w:tcPr>
            <w:tcW w:w="1474" w:type="dxa"/>
          </w:tcPr>
          <w:p w14:paraId="36B97E59" w14:textId="77777777" w:rsidR="00EB7921" w:rsidRPr="006869C1" w:rsidRDefault="00EB7921" w:rsidP="000B4638"/>
        </w:tc>
        <w:tc>
          <w:tcPr>
            <w:tcW w:w="1475" w:type="dxa"/>
          </w:tcPr>
          <w:p w14:paraId="0530FF77" w14:textId="77777777" w:rsidR="00EB7921" w:rsidRPr="006869C1" w:rsidRDefault="00EB7921" w:rsidP="000B4638"/>
        </w:tc>
        <w:tc>
          <w:tcPr>
            <w:tcW w:w="850" w:type="dxa"/>
          </w:tcPr>
          <w:p w14:paraId="43C5379F" w14:textId="77777777" w:rsidR="00EB7921" w:rsidRDefault="00EB7921" w:rsidP="000B4638"/>
        </w:tc>
      </w:tr>
      <w:tr w:rsidR="00EB7921" w:rsidRPr="006869C1" w14:paraId="126323A6" w14:textId="77777777" w:rsidTr="002D01BB">
        <w:tc>
          <w:tcPr>
            <w:tcW w:w="851" w:type="dxa"/>
          </w:tcPr>
          <w:p w14:paraId="3FAF439A" w14:textId="5FB900AD" w:rsidR="00EB7921" w:rsidRPr="006869C1" w:rsidRDefault="00EB7921" w:rsidP="000B4638"/>
        </w:tc>
        <w:tc>
          <w:tcPr>
            <w:tcW w:w="1474" w:type="dxa"/>
          </w:tcPr>
          <w:p w14:paraId="41C14E60" w14:textId="77777777" w:rsidR="00EB7921" w:rsidRPr="006869C1" w:rsidRDefault="00EB7921" w:rsidP="000B4638"/>
        </w:tc>
        <w:tc>
          <w:tcPr>
            <w:tcW w:w="1474" w:type="dxa"/>
          </w:tcPr>
          <w:p w14:paraId="2FE89424" w14:textId="77777777" w:rsidR="00EB7921" w:rsidRPr="006869C1" w:rsidRDefault="00EB7921" w:rsidP="000B4638"/>
        </w:tc>
        <w:tc>
          <w:tcPr>
            <w:tcW w:w="1474" w:type="dxa"/>
          </w:tcPr>
          <w:p w14:paraId="0887E5B3" w14:textId="77777777" w:rsidR="00EB7921" w:rsidRPr="006869C1" w:rsidRDefault="00EB7921" w:rsidP="000B4638"/>
        </w:tc>
        <w:tc>
          <w:tcPr>
            <w:tcW w:w="1474" w:type="dxa"/>
          </w:tcPr>
          <w:p w14:paraId="6083B57A" w14:textId="77777777" w:rsidR="00EB7921" w:rsidRPr="006869C1" w:rsidRDefault="00EB7921" w:rsidP="000B4638"/>
        </w:tc>
        <w:tc>
          <w:tcPr>
            <w:tcW w:w="1475" w:type="dxa"/>
          </w:tcPr>
          <w:p w14:paraId="37D60507" w14:textId="77777777" w:rsidR="00EB7921" w:rsidRPr="006869C1" w:rsidRDefault="00EB7921" w:rsidP="000B4638"/>
        </w:tc>
        <w:tc>
          <w:tcPr>
            <w:tcW w:w="850" w:type="dxa"/>
          </w:tcPr>
          <w:p w14:paraId="288BB31D" w14:textId="77777777" w:rsidR="00EB7921" w:rsidRDefault="00EB7921" w:rsidP="000B4638"/>
        </w:tc>
      </w:tr>
      <w:tr w:rsidR="00EB7921" w:rsidRPr="006869C1" w14:paraId="28A00F47" w14:textId="77777777" w:rsidTr="002D01BB">
        <w:tc>
          <w:tcPr>
            <w:tcW w:w="851" w:type="dxa"/>
          </w:tcPr>
          <w:p w14:paraId="005B4F0E" w14:textId="575BDA77" w:rsidR="00EB7921" w:rsidRPr="006869C1" w:rsidRDefault="00EB7921" w:rsidP="000B4638"/>
        </w:tc>
        <w:tc>
          <w:tcPr>
            <w:tcW w:w="1474" w:type="dxa"/>
          </w:tcPr>
          <w:p w14:paraId="49F484F5" w14:textId="77777777" w:rsidR="00EB7921" w:rsidRPr="006869C1" w:rsidRDefault="00EB7921" w:rsidP="000B4638"/>
        </w:tc>
        <w:tc>
          <w:tcPr>
            <w:tcW w:w="1474" w:type="dxa"/>
          </w:tcPr>
          <w:p w14:paraId="449D7FAD" w14:textId="77777777" w:rsidR="00EB7921" w:rsidRPr="006869C1" w:rsidRDefault="00EB7921" w:rsidP="000B4638"/>
        </w:tc>
        <w:tc>
          <w:tcPr>
            <w:tcW w:w="1474" w:type="dxa"/>
          </w:tcPr>
          <w:p w14:paraId="6937DB73" w14:textId="77777777" w:rsidR="00EB7921" w:rsidRPr="006869C1" w:rsidRDefault="00EB7921" w:rsidP="000B4638"/>
        </w:tc>
        <w:tc>
          <w:tcPr>
            <w:tcW w:w="1474" w:type="dxa"/>
          </w:tcPr>
          <w:p w14:paraId="1EEAAF2F" w14:textId="77777777" w:rsidR="00EB7921" w:rsidRPr="006869C1" w:rsidRDefault="00EB7921" w:rsidP="000B4638"/>
        </w:tc>
        <w:tc>
          <w:tcPr>
            <w:tcW w:w="1475" w:type="dxa"/>
          </w:tcPr>
          <w:p w14:paraId="2C4F60D6" w14:textId="77777777" w:rsidR="00EB7921" w:rsidRPr="006869C1" w:rsidRDefault="00EB7921" w:rsidP="000B4638"/>
        </w:tc>
        <w:tc>
          <w:tcPr>
            <w:tcW w:w="850" w:type="dxa"/>
          </w:tcPr>
          <w:p w14:paraId="7C42C582" w14:textId="77777777" w:rsidR="00EB7921" w:rsidRDefault="00EB7921" w:rsidP="000B4638"/>
        </w:tc>
      </w:tr>
      <w:tr w:rsidR="00EB7921" w:rsidRPr="006869C1" w14:paraId="18DFCF41" w14:textId="77777777" w:rsidTr="002D01BB">
        <w:tc>
          <w:tcPr>
            <w:tcW w:w="851" w:type="dxa"/>
          </w:tcPr>
          <w:p w14:paraId="1F76E4CC" w14:textId="79D8FD77" w:rsidR="00EB7921" w:rsidRPr="006869C1" w:rsidRDefault="00EB7921" w:rsidP="000B4638"/>
        </w:tc>
        <w:tc>
          <w:tcPr>
            <w:tcW w:w="1474" w:type="dxa"/>
          </w:tcPr>
          <w:p w14:paraId="2F341CF5" w14:textId="77777777" w:rsidR="00EB7921" w:rsidRPr="006869C1" w:rsidRDefault="00EB7921" w:rsidP="000B4638"/>
        </w:tc>
        <w:tc>
          <w:tcPr>
            <w:tcW w:w="1474" w:type="dxa"/>
          </w:tcPr>
          <w:p w14:paraId="7D47BB57" w14:textId="77777777" w:rsidR="00EB7921" w:rsidRPr="006869C1" w:rsidRDefault="00EB7921" w:rsidP="000B4638"/>
        </w:tc>
        <w:tc>
          <w:tcPr>
            <w:tcW w:w="1474" w:type="dxa"/>
          </w:tcPr>
          <w:p w14:paraId="43EAFEBA" w14:textId="77777777" w:rsidR="00EB7921" w:rsidRPr="006869C1" w:rsidRDefault="00EB7921" w:rsidP="000B4638"/>
        </w:tc>
        <w:tc>
          <w:tcPr>
            <w:tcW w:w="1474" w:type="dxa"/>
          </w:tcPr>
          <w:p w14:paraId="293B04CE" w14:textId="77777777" w:rsidR="00EB7921" w:rsidRPr="006869C1" w:rsidRDefault="00EB7921" w:rsidP="000B4638"/>
        </w:tc>
        <w:tc>
          <w:tcPr>
            <w:tcW w:w="1475" w:type="dxa"/>
          </w:tcPr>
          <w:p w14:paraId="58342781" w14:textId="77777777" w:rsidR="00EB7921" w:rsidRPr="006869C1" w:rsidRDefault="00EB7921" w:rsidP="000B4638"/>
        </w:tc>
        <w:tc>
          <w:tcPr>
            <w:tcW w:w="850" w:type="dxa"/>
          </w:tcPr>
          <w:p w14:paraId="63DC6371" w14:textId="77777777" w:rsidR="00EB7921" w:rsidRDefault="00EB7921" w:rsidP="000B4638"/>
        </w:tc>
      </w:tr>
      <w:tr w:rsidR="00A8351C" w:rsidRPr="006869C1" w14:paraId="37F3BD20" w14:textId="77777777" w:rsidTr="002D01BB">
        <w:tc>
          <w:tcPr>
            <w:tcW w:w="851" w:type="dxa"/>
          </w:tcPr>
          <w:p w14:paraId="5D1EA4FD" w14:textId="1480B033" w:rsidR="00A8351C" w:rsidRPr="006869C1" w:rsidRDefault="00A8351C" w:rsidP="000B4638"/>
        </w:tc>
        <w:tc>
          <w:tcPr>
            <w:tcW w:w="1474" w:type="dxa"/>
          </w:tcPr>
          <w:p w14:paraId="7BAC5679" w14:textId="77777777" w:rsidR="00A8351C" w:rsidRPr="006869C1" w:rsidRDefault="00A8351C" w:rsidP="000B4638"/>
        </w:tc>
        <w:tc>
          <w:tcPr>
            <w:tcW w:w="1474" w:type="dxa"/>
          </w:tcPr>
          <w:p w14:paraId="1D7E549F" w14:textId="77777777" w:rsidR="00A8351C" w:rsidRPr="006869C1" w:rsidRDefault="00A8351C" w:rsidP="000B4638"/>
        </w:tc>
        <w:tc>
          <w:tcPr>
            <w:tcW w:w="1474" w:type="dxa"/>
          </w:tcPr>
          <w:p w14:paraId="12812A90" w14:textId="77777777" w:rsidR="00A8351C" w:rsidRPr="006869C1" w:rsidRDefault="00A8351C" w:rsidP="000B4638"/>
        </w:tc>
        <w:tc>
          <w:tcPr>
            <w:tcW w:w="1474" w:type="dxa"/>
          </w:tcPr>
          <w:p w14:paraId="004A7EC7" w14:textId="77777777" w:rsidR="00A8351C" w:rsidRPr="006869C1" w:rsidRDefault="00A8351C" w:rsidP="000B4638"/>
        </w:tc>
        <w:tc>
          <w:tcPr>
            <w:tcW w:w="1475" w:type="dxa"/>
          </w:tcPr>
          <w:p w14:paraId="44EE4F11" w14:textId="77777777" w:rsidR="00A8351C" w:rsidRPr="006869C1" w:rsidRDefault="00A8351C" w:rsidP="000B4638"/>
        </w:tc>
        <w:tc>
          <w:tcPr>
            <w:tcW w:w="850" w:type="dxa"/>
          </w:tcPr>
          <w:p w14:paraId="055C108E" w14:textId="77777777" w:rsidR="00A8351C" w:rsidRDefault="00A8351C" w:rsidP="000B4638"/>
        </w:tc>
      </w:tr>
      <w:tr w:rsidR="000F1735" w:rsidRPr="006869C1" w14:paraId="1092859D" w14:textId="77777777" w:rsidTr="002D01BB">
        <w:tc>
          <w:tcPr>
            <w:tcW w:w="851" w:type="dxa"/>
          </w:tcPr>
          <w:p w14:paraId="1CAB4E8B" w14:textId="27F452A5" w:rsidR="00C73904" w:rsidRPr="006869C1" w:rsidRDefault="00C73904" w:rsidP="000B4638"/>
        </w:tc>
        <w:tc>
          <w:tcPr>
            <w:tcW w:w="1474" w:type="dxa"/>
          </w:tcPr>
          <w:p w14:paraId="72F0DCC5" w14:textId="77777777" w:rsidR="000F1735" w:rsidRPr="006869C1" w:rsidRDefault="000F1735" w:rsidP="000B4638"/>
        </w:tc>
        <w:tc>
          <w:tcPr>
            <w:tcW w:w="1474" w:type="dxa"/>
          </w:tcPr>
          <w:p w14:paraId="1D526D33" w14:textId="77777777" w:rsidR="000F1735" w:rsidRPr="006869C1" w:rsidRDefault="000F1735" w:rsidP="000B4638"/>
        </w:tc>
        <w:tc>
          <w:tcPr>
            <w:tcW w:w="1474" w:type="dxa"/>
          </w:tcPr>
          <w:p w14:paraId="7E340C46" w14:textId="77777777" w:rsidR="000F1735" w:rsidRPr="006869C1" w:rsidRDefault="000F1735" w:rsidP="000B4638"/>
        </w:tc>
        <w:tc>
          <w:tcPr>
            <w:tcW w:w="1474" w:type="dxa"/>
          </w:tcPr>
          <w:p w14:paraId="2DC7D5F6" w14:textId="77777777" w:rsidR="000F1735" w:rsidRPr="006869C1" w:rsidRDefault="000F1735" w:rsidP="000B4638"/>
        </w:tc>
        <w:tc>
          <w:tcPr>
            <w:tcW w:w="1475" w:type="dxa"/>
          </w:tcPr>
          <w:p w14:paraId="66681402" w14:textId="77777777" w:rsidR="000F1735" w:rsidRPr="006869C1" w:rsidRDefault="000F1735" w:rsidP="000B4638"/>
        </w:tc>
        <w:tc>
          <w:tcPr>
            <w:tcW w:w="850" w:type="dxa"/>
          </w:tcPr>
          <w:p w14:paraId="41D4822B" w14:textId="77777777" w:rsidR="000F1735" w:rsidRDefault="000F1735" w:rsidP="000B4638"/>
        </w:tc>
      </w:tr>
      <w:tr w:rsidR="00C73904" w:rsidRPr="006869C1" w14:paraId="3AE499DD" w14:textId="77777777" w:rsidTr="002D01BB">
        <w:tc>
          <w:tcPr>
            <w:tcW w:w="851" w:type="dxa"/>
          </w:tcPr>
          <w:p w14:paraId="433758DA" w14:textId="63134DAB" w:rsidR="00C73904" w:rsidRDefault="00C73904" w:rsidP="000B4638"/>
        </w:tc>
        <w:tc>
          <w:tcPr>
            <w:tcW w:w="1474" w:type="dxa"/>
          </w:tcPr>
          <w:p w14:paraId="3D5882BB" w14:textId="77777777" w:rsidR="00C73904" w:rsidRPr="006869C1" w:rsidRDefault="00C73904" w:rsidP="000B4638"/>
        </w:tc>
        <w:tc>
          <w:tcPr>
            <w:tcW w:w="1474" w:type="dxa"/>
          </w:tcPr>
          <w:p w14:paraId="079C0A1E" w14:textId="77777777" w:rsidR="00C73904" w:rsidRPr="006869C1" w:rsidRDefault="00C73904" w:rsidP="000B4638"/>
        </w:tc>
        <w:tc>
          <w:tcPr>
            <w:tcW w:w="1474" w:type="dxa"/>
          </w:tcPr>
          <w:p w14:paraId="083CCDA2" w14:textId="77777777" w:rsidR="00C73904" w:rsidRPr="006869C1" w:rsidRDefault="00C73904" w:rsidP="000B4638"/>
        </w:tc>
        <w:tc>
          <w:tcPr>
            <w:tcW w:w="1474" w:type="dxa"/>
          </w:tcPr>
          <w:p w14:paraId="1FA98430" w14:textId="77777777" w:rsidR="00C73904" w:rsidRPr="006869C1" w:rsidRDefault="00C73904" w:rsidP="000B4638"/>
        </w:tc>
        <w:tc>
          <w:tcPr>
            <w:tcW w:w="1475" w:type="dxa"/>
          </w:tcPr>
          <w:p w14:paraId="4540F217" w14:textId="77777777" w:rsidR="00C73904" w:rsidRPr="006869C1" w:rsidRDefault="00C73904" w:rsidP="000B4638"/>
        </w:tc>
        <w:tc>
          <w:tcPr>
            <w:tcW w:w="850" w:type="dxa"/>
          </w:tcPr>
          <w:p w14:paraId="67942F39" w14:textId="77777777" w:rsidR="00C73904" w:rsidRDefault="00C73904" w:rsidP="000B4638"/>
        </w:tc>
      </w:tr>
      <w:bookmarkEnd w:id="14"/>
    </w:tbl>
    <w:p w14:paraId="601C9147" w14:textId="77777777" w:rsidR="000F1735" w:rsidRDefault="000F1735" w:rsidP="00EB7921">
      <w:pPr>
        <w:pStyle w:val="a0"/>
      </w:pPr>
    </w:p>
    <w:p w14:paraId="42FE484E" w14:textId="77777777" w:rsidR="009D4A4B" w:rsidRDefault="009D4A4B" w:rsidP="009D4A4B">
      <w:pPr>
        <w:pStyle w:val="a0"/>
      </w:pPr>
      <w:r w:rsidRPr="006869C1">
        <w:rPr>
          <w:rFonts w:hint="eastAsia"/>
        </w:rPr>
        <w:t>涡轮</w:t>
      </w:r>
      <w:r>
        <w:rPr>
          <w:rFonts w:hint="eastAsia"/>
        </w:rPr>
        <w:t>对空吹，</w:t>
      </w:r>
      <w:r w:rsidRPr="006869C1">
        <w:rPr>
          <w:rFonts w:hint="eastAsia"/>
        </w:rPr>
        <w:t>进行</w:t>
      </w:r>
      <w:r w:rsidRPr="006869C1">
        <w:rPr>
          <w:rFonts w:hint="eastAsia"/>
        </w:rPr>
        <w:t>30min</w:t>
      </w:r>
      <w:r>
        <w:rPr>
          <w:rFonts w:hint="eastAsia"/>
        </w:rPr>
        <w:t>最</w:t>
      </w:r>
      <w:r w:rsidRPr="006869C1">
        <w:rPr>
          <w:rFonts w:hint="eastAsia"/>
        </w:rPr>
        <w:t>高转速持续温升测试</w:t>
      </w:r>
      <w:r>
        <w:rPr>
          <w:rFonts w:hint="eastAsia"/>
        </w:rPr>
        <w:t>，</w:t>
      </w:r>
      <w:r>
        <w:t>用红外成像仪观察</w:t>
      </w:r>
      <w:r>
        <w:rPr>
          <w:rFonts w:hint="eastAsia"/>
        </w:rPr>
        <w:t>，</w:t>
      </w:r>
      <w:r>
        <w:t>读取发热器件温升</w:t>
      </w:r>
      <w:r>
        <w:rPr>
          <w:rFonts w:hint="eastAsia"/>
        </w:rPr>
        <w:t>，附红外热像仪图。</w:t>
      </w:r>
    </w:p>
    <w:p w14:paraId="3028A750" w14:textId="77777777" w:rsidR="00A8351C" w:rsidRPr="006869C1" w:rsidRDefault="00A8351C" w:rsidP="00EB7921">
      <w:pPr>
        <w:pStyle w:val="a0"/>
      </w:pPr>
      <w:r>
        <w:rPr>
          <w:rFonts w:hint="eastAsia"/>
        </w:rPr>
        <w:t>环境温度：</w:t>
      </w:r>
    </w:p>
    <w:tbl>
      <w:tblPr>
        <w:tblStyle w:val="af1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2457"/>
        <w:gridCol w:w="2457"/>
        <w:gridCol w:w="2457"/>
        <w:gridCol w:w="850"/>
      </w:tblGrid>
      <w:tr w:rsidR="004C6837" w:rsidRPr="006869C1" w14:paraId="5AF83BB6" w14:textId="77777777" w:rsidTr="002D01BB">
        <w:trPr>
          <w:trHeight w:val="754"/>
        </w:trPr>
        <w:tc>
          <w:tcPr>
            <w:tcW w:w="851" w:type="dxa"/>
            <w:shd w:val="clear" w:color="auto" w:fill="D9D9D9" w:themeFill="background1" w:themeFillShade="D9"/>
          </w:tcPr>
          <w:p w14:paraId="22A76CC6" w14:textId="77777777" w:rsidR="004C6837" w:rsidRPr="006869C1" w:rsidRDefault="004C6837" w:rsidP="000B4638">
            <w:r w:rsidRPr="006869C1">
              <w:rPr>
                <w:rFonts w:hint="eastAsia"/>
              </w:rPr>
              <w:t>时间</w:t>
            </w:r>
          </w:p>
        </w:tc>
        <w:tc>
          <w:tcPr>
            <w:tcW w:w="2457" w:type="dxa"/>
            <w:shd w:val="clear" w:color="auto" w:fill="D9D9D9" w:themeFill="background1" w:themeFillShade="D9"/>
          </w:tcPr>
          <w:p w14:paraId="0C04B110" w14:textId="77777777" w:rsidR="004C6837" w:rsidRDefault="004C6837" w:rsidP="000B4638">
            <w:r w:rsidRPr="006869C1">
              <w:rPr>
                <w:rFonts w:hint="eastAsia"/>
              </w:rPr>
              <w:t>MOS</w:t>
            </w:r>
            <w:r w:rsidRPr="006869C1">
              <w:rPr>
                <w:rFonts w:hint="eastAsia"/>
              </w:rPr>
              <w:t>管温度</w:t>
            </w:r>
          </w:p>
          <w:p w14:paraId="2B097114" w14:textId="77777777" w:rsidR="004C6837" w:rsidRPr="006869C1" w:rsidRDefault="001F048B" w:rsidP="001F048B">
            <w:r>
              <w:rPr>
                <w:rFonts w:hint="eastAsia"/>
              </w:rPr>
              <w:t>温升</w:t>
            </w:r>
            <w:r w:rsidR="004C6837">
              <w:rPr>
                <w:rFonts w:hint="eastAsia"/>
              </w:rPr>
              <w:t>&lt;</w:t>
            </w:r>
            <w:r>
              <w:rPr>
                <w:rFonts w:hint="eastAsia"/>
              </w:rPr>
              <w:t>7</w:t>
            </w:r>
            <w:r w:rsidR="004C6837">
              <w:rPr>
                <w:rFonts w:hint="eastAsia"/>
              </w:rPr>
              <w:t>0</w:t>
            </w:r>
            <w:r w:rsidR="004C6837">
              <w:rPr>
                <w:rFonts w:hint="eastAsia"/>
              </w:rPr>
              <w:t>℃</w:t>
            </w:r>
          </w:p>
        </w:tc>
        <w:tc>
          <w:tcPr>
            <w:tcW w:w="2457" w:type="dxa"/>
            <w:shd w:val="clear" w:color="auto" w:fill="D9D9D9" w:themeFill="background1" w:themeFillShade="D9"/>
          </w:tcPr>
          <w:p w14:paraId="2443E3EF" w14:textId="77777777" w:rsidR="004C6837" w:rsidRDefault="004C6837" w:rsidP="000B4638">
            <w:r>
              <w:rPr>
                <w:rFonts w:hint="eastAsia"/>
              </w:rPr>
              <w:t>驱动电感</w:t>
            </w:r>
          </w:p>
          <w:p w14:paraId="5B8C0F3B" w14:textId="77777777" w:rsidR="004C6837" w:rsidRPr="006869C1" w:rsidRDefault="001F048B" w:rsidP="001F048B">
            <w:r>
              <w:rPr>
                <w:rFonts w:hint="eastAsia"/>
              </w:rPr>
              <w:t>温升</w:t>
            </w:r>
            <w:r w:rsidR="004C6837">
              <w:rPr>
                <w:rFonts w:hint="eastAsia"/>
              </w:rPr>
              <w:t>&lt;</w:t>
            </w:r>
            <w:r>
              <w:rPr>
                <w:rFonts w:hint="eastAsia"/>
              </w:rPr>
              <w:t>7</w:t>
            </w:r>
            <w:r w:rsidR="004C6837">
              <w:rPr>
                <w:rFonts w:hint="eastAsia"/>
              </w:rPr>
              <w:t>0</w:t>
            </w:r>
            <w:r w:rsidR="004C6837">
              <w:rPr>
                <w:rFonts w:hint="eastAsia"/>
              </w:rPr>
              <w:t>℃</w:t>
            </w:r>
          </w:p>
        </w:tc>
        <w:tc>
          <w:tcPr>
            <w:tcW w:w="2457" w:type="dxa"/>
            <w:shd w:val="clear" w:color="auto" w:fill="D9D9D9" w:themeFill="background1" w:themeFillShade="D9"/>
          </w:tcPr>
          <w:p w14:paraId="2731283F" w14:textId="77777777" w:rsidR="004C6837" w:rsidRDefault="004C6837" w:rsidP="000B4638">
            <w:r w:rsidRPr="006869C1">
              <w:rPr>
                <w:rFonts w:hint="eastAsia"/>
              </w:rPr>
              <w:t>涡轮</w:t>
            </w:r>
          </w:p>
          <w:p w14:paraId="23E1BC40" w14:textId="77777777" w:rsidR="004C6837" w:rsidRPr="006869C1" w:rsidRDefault="001F048B" w:rsidP="001F048B">
            <w:r>
              <w:rPr>
                <w:rFonts w:hint="eastAsia"/>
              </w:rPr>
              <w:t>温升</w:t>
            </w:r>
            <w:r w:rsidR="004C6837">
              <w:rPr>
                <w:rFonts w:hint="eastAsia"/>
              </w:rPr>
              <w:t>&lt;</w:t>
            </w:r>
            <w:r>
              <w:rPr>
                <w:rFonts w:hint="eastAsia"/>
              </w:rPr>
              <w:t>2</w:t>
            </w:r>
            <w:r w:rsidR="004C6837">
              <w:rPr>
                <w:rFonts w:hint="eastAsia"/>
              </w:rPr>
              <w:t>0</w:t>
            </w:r>
            <w:r w:rsidR="004C6837">
              <w:rPr>
                <w:rFonts w:hint="eastAsia"/>
              </w:rPr>
              <w:t>℃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25FFA20B" w14:textId="77777777" w:rsidR="004C6837" w:rsidRPr="006869C1" w:rsidRDefault="00616BD8" w:rsidP="000B4638">
            <w:r>
              <w:rPr>
                <w:rFonts w:hint="eastAsia"/>
              </w:rPr>
              <w:t>结果</w:t>
            </w:r>
          </w:p>
        </w:tc>
      </w:tr>
      <w:tr w:rsidR="00C73904" w:rsidRPr="006869C1" w14:paraId="2AB93828" w14:textId="77777777" w:rsidTr="002D01BB">
        <w:tc>
          <w:tcPr>
            <w:tcW w:w="851" w:type="dxa"/>
          </w:tcPr>
          <w:p w14:paraId="0017AC68" w14:textId="1296FED2" w:rsidR="00C73904" w:rsidRPr="006869C1" w:rsidRDefault="00C73904" w:rsidP="00C73904">
            <w:r>
              <w:rPr>
                <w:rFonts w:hint="eastAsia"/>
              </w:rPr>
              <w:t>0</w:t>
            </w:r>
          </w:p>
        </w:tc>
        <w:tc>
          <w:tcPr>
            <w:tcW w:w="2457" w:type="dxa"/>
          </w:tcPr>
          <w:p w14:paraId="045F5F43" w14:textId="77777777" w:rsidR="00C73904" w:rsidRDefault="00C73904" w:rsidP="00C73904">
            <w:pPr>
              <w:tabs>
                <w:tab w:val="center" w:pos="1120"/>
              </w:tabs>
            </w:pPr>
            <w:r>
              <w:rPr>
                <w:rFonts w:hint="eastAsia"/>
              </w:rPr>
              <w:t>37.6</w:t>
            </w:r>
          </w:p>
          <w:p w14:paraId="273DCBDA" w14:textId="2F94D66B" w:rsidR="001F4696" w:rsidRDefault="001F4696" w:rsidP="00C73904">
            <w:pPr>
              <w:tabs>
                <w:tab w:val="center" w:pos="1120"/>
              </w:tabs>
            </w:pPr>
            <w:r>
              <w:rPr>
                <w:noProof/>
              </w:rPr>
              <w:drawing>
                <wp:inline distT="0" distB="0" distL="0" distR="0" wp14:anchorId="7BF284AF" wp14:editId="40F6A441">
                  <wp:extent cx="1419225" cy="1066800"/>
                  <wp:effectExtent l="0" t="0" r="9525" b="0"/>
                  <wp:docPr id="40943647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5E8A6ABB" w14:textId="77777777" w:rsidR="00C73904" w:rsidRDefault="00C73904" w:rsidP="00C73904">
            <w:r>
              <w:rPr>
                <w:rFonts w:hint="eastAsia"/>
              </w:rPr>
              <w:t>31.7</w:t>
            </w:r>
          </w:p>
          <w:p w14:paraId="08C23B46" w14:textId="0A9378C0" w:rsidR="001F4696" w:rsidRDefault="001F4696" w:rsidP="00C73904">
            <w:r>
              <w:rPr>
                <w:noProof/>
              </w:rPr>
              <w:drawing>
                <wp:inline distT="0" distB="0" distL="0" distR="0" wp14:anchorId="1CF35463" wp14:editId="04E7856F">
                  <wp:extent cx="1419225" cy="1066800"/>
                  <wp:effectExtent l="0" t="0" r="9525" b="0"/>
                  <wp:docPr id="47588083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2C5565C1" w14:textId="77777777" w:rsidR="00C73904" w:rsidRDefault="00C73904" w:rsidP="00C73904">
            <w:r>
              <w:rPr>
                <w:rFonts w:hint="eastAsia"/>
              </w:rPr>
              <w:t>27</w:t>
            </w:r>
          </w:p>
          <w:p w14:paraId="1E689BB6" w14:textId="534B8825" w:rsidR="001F4696" w:rsidRDefault="001F4696" w:rsidP="00C73904">
            <w:r>
              <w:rPr>
                <w:noProof/>
              </w:rPr>
              <w:drawing>
                <wp:inline distT="0" distB="0" distL="0" distR="0" wp14:anchorId="21323923" wp14:editId="26682887">
                  <wp:extent cx="1419225" cy="1066800"/>
                  <wp:effectExtent l="0" t="0" r="9525" b="0"/>
                  <wp:docPr id="18484675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E2A6032" w14:textId="331A28CF" w:rsidR="00C73904" w:rsidRDefault="00C73904" w:rsidP="00C73904">
            <w:r>
              <w:rPr>
                <w:rFonts w:hint="eastAsia"/>
              </w:rPr>
              <w:t>PASS</w:t>
            </w:r>
          </w:p>
        </w:tc>
      </w:tr>
      <w:tr w:rsidR="00C73904" w:rsidRPr="006869C1" w14:paraId="3018D0A7" w14:textId="77777777" w:rsidTr="002D01BB">
        <w:tc>
          <w:tcPr>
            <w:tcW w:w="851" w:type="dxa"/>
          </w:tcPr>
          <w:p w14:paraId="1EAC0FC7" w14:textId="3AE77A1E" w:rsidR="00C73904" w:rsidRPr="006869C1" w:rsidRDefault="00C73904" w:rsidP="00C73904">
            <w:r>
              <w:rPr>
                <w:rFonts w:hint="eastAsia"/>
              </w:rPr>
              <w:t>5</w:t>
            </w:r>
          </w:p>
        </w:tc>
        <w:tc>
          <w:tcPr>
            <w:tcW w:w="2457" w:type="dxa"/>
          </w:tcPr>
          <w:p w14:paraId="0AC68C02" w14:textId="77777777" w:rsidR="00C73904" w:rsidRDefault="00C73904" w:rsidP="00C73904">
            <w:r>
              <w:rPr>
                <w:rFonts w:hint="eastAsia"/>
              </w:rPr>
              <w:t>51.7</w:t>
            </w:r>
          </w:p>
          <w:p w14:paraId="49E61671" w14:textId="0F874A9B" w:rsidR="001F4696" w:rsidRDefault="001F4696" w:rsidP="00C73904">
            <w:r>
              <w:rPr>
                <w:noProof/>
              </w:rPr>
              <w:drawing>
                <wp:inline distT="0" distB="0" distL="0" distR="0" wp14:anchorId="1F58C020" wp14:editId="64944000">
                  <wp:extent cx="1419225" cy="1066800"/>
                  <wp:effectExtent l="0" t="0" r="9525" b="0"/>
                  <wp:docPr id="10234940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5BE26A80" w14:textId="77777777" w:rsidR="00C73904" w:rsidRDefault="00C73904" w:rsidP="00C73904">
            <w:r>
              <w:rPr>
                <w:rFonts w:hint="eastAsia"/>
              </w:rPr>
              <w:t>67.9/58.2</w:t>
            </w:r>
          </w:p>
          <w:p w14:paraId="1AF7BC07" w14:textId="77412B9A" w:rsidR="001F4696" w:rsidRDefault="001F4696" w:rsidP="00C73904">
            <w:r>
              <w:rPr>
                <w:noProof/>
              </w:rPr>
              <w:drawing>
                <wp:inline distT="0" distB="0" distL="0" distR="0" wp14:anchorId="1A526DF6" wp14:editId="3BC736F6">
                  <wp:extent cx="1419225" cy="1066800"/>
                  <wp:effectExtent l="0" t="0" r="9525" b="0"/>
                  <wp:docPr id="205649987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BCFE91C" wp14:editId="337C1F3D">
                  <wp:extent cx="1419225" cy="1066800"/>
                  <wp:effectExtent l="0" t="0" r="9525" b="0"/>
                  <wp:docPr id="100719141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1D695573" w14:textId="77777777" w:rsidR="00C73904" w:rsidRDefault="00C73904" w:rsidP="00C73904">
            <w:r>
              <w:rPr>
                <w:rFonts w:hint="eastAsia"/>
              </w:rPr>
              <w:t>29.7</w:t>
            </w:r>
          </w:p>
          <w:p w14:paraId="2CF51D41" w14:textId="20C09167" w:rsidR="001F4696" w:rsidRDefault="001F4696" w:rsidP="00C73904">
            <w:r>
              <w:rPr>
                <w:noProof/>
              </w:rPr>
              <w:drawing>
                <wp:inline distT="0" distB="0" distL="0" distR="0" wp14:anchorId="76157736" wp14:editId="12F3F148">
                  <wp:extent cx="1419225" cy="1066800"/>
                  <wp:effectExtent l="0" t="0" r="9525" b="0"/>
                  <wp:docPr id="107672163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2700FBE" w14:textId="0016EA87" w:rsidR="00C73904" w:rsidRDefault="00C73904" w:rsidP="00C73904">
            <w:r>
              <w:rPr>
                <w:rFonts w:hint="eastAsia"/>
              </w:rPr>
              <w:t>PASS</w:t>
            </w:r>
          </w:p>
        </w:tc>
      </w:tr>
      <w:tr w:rsidR="00C73904" w:rsidRPr="006869C1" w14:paraId="2281E104" w14:textId="77777777" w:rsidTr="002D01BB">
        <w:tc>
          <w:tcPr>
            <w:tcW w:w="851" w:type="dxa"/>
          </w:tcPr>
          <w:p w14:paraId="43096E56" w14:textId="5D449C93" w:rsidR="00C73904" w:rsidRPr="006869C1" w:rsidRDefault="00C73904" w:rsidP="00C73904">
            <w:r>
              <w:rPr>
                <w:rFonts w:hint="eastAsia"/>
              </w:rPr>
              <w:t>10</w:t>
            </w:r>
          </w:p>
        </w:tc>
        <w:tc>
          <w:tcPr>
            <w:tcW w:w="2457" w:type="dxa"/>
          </w:tcPr>
          <w:p w14:paraId="0C546BDD" w14:textId="77777777" w:rsidR="00C73904" w:rsidRDefault="00C73904" w:rsidP="00C73904">
            <w:r>
              <w:rPr>
                <w:rFonts w:hint="eastAsia"/>
              </w:rPr>
              <w:t>54.4</w:t>
            </w:r>
          </w:p>
          <w:p w14:paraId="5BDAA0A6" w14:textId="6CE6162B" w:rsidR="001F4696" w:rsidRDefault="001F4696" w:rsidP="00C73904">
            <w:r>
              <w:rPr>
                <w:noProof/>
              </w:rPr>
              <w:drawing>
                <wp:inline distT="0" distB="0" distL="0" distR="0" wp14:anchorId="702B7419" wp14:editId="67BE84A7">
                  <wp:extent cx="1419225" cy="1066800"/>
                  <wp:effectExtent l="0" t="0" r="9525" b="0"/>
                  <wp:docPr id="2774287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1CA08B96" w14:textId="77777777" w:rsidR="00C73904" w:rsidRDefault="00C73904" w:rsidP="00C7390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76.2/66.9</w:t>
            </w:r>
          </w:p>
          <w:p w14:paraId="6D51DE1D" w14:textId="32914C05" w:rsidR="001F4696" w:rsidRPr="00616BD8" w:rsidRDefault="001F4696" w:rsidP="00C73904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E213DE6" wp14:editId="0F130549">
                  <wp:extent cx="1419225" cy="1066800"/>
                  <wp:effectExtent l="0" t="0" r="9525" b="0"/>
                  <wp:docPr id="123417962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9DF75AE" wp14:editId="5CD26900">
                  <wp:extent cx="1419225" cy="1066800"/>
                  <wp:effectExtent l="0" t="0" r="9525" b="0"/>
                  <wp:docPr id="59547642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664AACA4" w14:textId="77777777" w:rsidR="00C73904" w:rsidRDefault="00C73904" w:rsidP="00C73904">
            <w:r>
              <w:rPr>
                <w:rFonts w:hint="eastAsia"/>
              </w:rPr>
              <w:t>27.2</w:t>
            </w:r>
          </w:p>
          <w:p w14:paraId="78C2E841" w14:textId="40874FF9" w:rsidR="001F4696" w:rsidRDefault="001F4696" w:rsidP="00C73904">
            <w:r>
              <w:rPr>
                <w:noProof/>
                <w:color w:val="FF0000"/>
              </w:rPr>
              <w:drawing>
                <wp:inline distT="0" distB="0" distL="0" distR="0" wp14:anchorId="2213E577" wp14:editId="65A3ED45">
                  <wp:extent cx="1419225" cy="1066800"/>
                  <wp:effectExtent l="0" t="0" r="9525" b="0"/>
                  <wp:docPr id="12563997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68551134" w14:textId="31985027" w:rsidR="00C73904" w:rsidRDefault="00C73904" w:rsidP="00C73904">
            <w:r>
              <w:rPr>
                <w:rFonts w:hint="eastAsia"/>
              </w:rPr>
              <w:t>PASS</w:t>
            </w:r>
          </w:p>
        </w:tc>
      </w:tr>
      <w:tr w:rsidR="00C73904" w:rsidRPr="006869C1" w14:paraId="16E4E34C" w14:textId="77777777" w:rsidTr="002D01BB">
        <w:tc>
          <w:tcPr>
            <w:tcW w:w="851" w:type="dxa"/>
          </w:tcPr>
          <w:p w14:paraId="6BA22A38" w14:textId="2C379EC7" w:rsidR="00C73904" w:rsidRPr="006869C1" w:rsidRDefault="00C73904" w:rsidP="00C73904">
            <w:r>
              <w:rPr>
                <w:rFonts w:hint="eastAsia"/>
              </w:rPr>
              <w:t>15</w:t>
            </w:r>
          </w:p>
        </w:tc>
        <w:tc>
          <w:tcPr>
            <w:tcW w:w="2457" w:type="dxa"/>
          </w:tcPr>
          <w:p w14:paraId="2385FD23" w14:textId="77777777" w:rsidR="00C73904" w:rsidRDefault="00C73904" w:rsidP="00C73904">
            <w:r>
              <w:rPr>
                <w:rFonts w:hint="eastAsia"/>
              </w:rPr>
              <w:t>55.1</w:t>
            </w:r>
          </w:p>
          <w:p w14:paraId="473AA965" w14:textId="6EB4FFAB" w:rsidR="001F4696" w:rsidRDefault="001F4696" w:rsidP="00C73904">
            <w:r>
              <w:rPr>
                <w:noProof/>
              </w:rPr>
              <w:lastRenderedPageBreak/>
              <w:drawing>
                <wp:inline distT="0" distB="0" distL="0" distR="0" wp14:anchorId="1A7BD5E9" wp14:editId="05E2B770">
                  <wp:extent cx="1419225" cy="1066800"/>
                  <wp:effectExtent l="0" t="0" r="9525" b="0"/>
                  <wp:docPr id="7023723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4F37B08D" w14:textId="77777777" w:rsidR="00C73904" w:rsidRDefault="00C73904" w:rsidP="00C7390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80.2/70</w:t>
            </w:r>
          </w:p>
          <w:p w14:paraId="308155B1" w14:textId="1C0AA082" w:rsidR="001F4696" w:rsidRPr="00616BD8" w:rsidRDefault="001F4696" w:rsidP="00C73904">
            <w:pPr>
              <w:rPr>
                <w:color w:val="FF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C07969" wp14:editId="7A78C321">
                  <wp:extent cx="1419225" cy="1066800"/>
                  <wp:effectExtent l="0" t="0" r="9525" b="0"/>
                  <wp:docPr id="108781081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38575F1" wp14:editId="419E8C4A">
                  <wp:extent cx="1419225" cy="1066800"/>
                  <wp:effectExtent l="0" t="0" r="9525" b="0"/>
                  <wp:docPr id="8000174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4FD04DE2" w14:textId="77777777" w:rsidR="00C73904" w:rsidRDefault="00C73904" w:rsidP="00C73904">
            <w:r>
              <w:rPr>
                <w:rFonts w:hint="eastAsia"/>
              </w:rPr>
              <w:lastRenderedPageBreak/>
              <w:t>34.1</w:t>
            </w:r>
          </w:p>
          <w:p w14:paraId="6CC14482" w14:textId="3C9D0406" w:rsidR="001F4696" w:rsidRDefault="001F4696" w:rsidP="00C73904">
            <w:r>
              <w:rPr>
                <w:noProof/>
                <w:color w:val="FF0000"/>
              </w:rPr>
              <w:lastRenderedPageBreak/>
              <w:drawing>
                <wp:inline distT="0" distB="0" distL="0" distR="0" wp14:anchorId="387F4A6F" wp14:editId="6E1F4B74">
                  <wp:extent cx="1419225" cy="1066800"/>
                  <wp:effectExtent l="0" t="0" r="9525" b="0"/>
                  <wp:docPr id="38855479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D6E2DEE" w14:textId="43561A14" w:rsidR="00C73904" w:rsidRDefault="00C73904" w:rsidP="00C73904">
            <w:r>
              <w:rPr>
                <w:rFonts w:hint="eastAsia"/>
              </w:rPr>
              <w:lastRenderedPageBreak/>
              <w:t>PASS</w:t>
            </w:r>
          </w:p>
        </w:tc>
      </w:tr>
      <w:tr w:rsidR="00C73904" w:rsidRPr="006869C1" w14:paraId="27784120" w14:textId="77777777" w:rsidTr="002D01BB">
        <w:tc>
          <w:tcPr>
            <w:tcW w:w="851" w:type="dxa"/>
          </w:tcPr>
          <w:p w14:paraId="65F09A4C" w14:textId="6CD2F6EE" w:rsidR="00C73904" w:rsidRPr="006869C1" w:rsidRDefault="00C73904" w:rsidP="00C73904">
            <w:r>
              <w:rPr>
                <w:rFonts w:hint="eastAsia"/>
              </w:rPr>
              <w:t>20</w:t>
            </w:r>
          </w:p>
        </w:tc>
        <w:tc>
          <w:tcPr>
            <w:tcW w:w="2457" w:type="dxa"/>
          </w:tcPr>
          <w:p w14:paraId="32DFBAA8" w14:textId="77777777" w:rsidR="00C73904" w:rsidRDefault="00C73904" w:rsidP="00C73904">
            <w:r>
              <w:rPr>
                <w:rFonts w:hint="eastAsia"/>
              </w:rPr>
              <w:t>54.7</w:t>
            </w:r>
          </w:p>
          <w:p w14:paraId="5A5C3E95" w14:textId="0D7AD558" w:rsidR="001F4696" w:rsidRDefault="001F4696" w:rsidP="00C73904">
            <w:r>
              <w:rPr>
                <w:noProof/>
                <w:color w:val="FF0000"/>
              </w:rPr>
              <w:drawing>
                <wp:inline distT="0" distB="0" distL="0" distR="0" wp14:anchorId="70122BC4" wp14:editId="626C41A5">
                  <wp:extent cx="1419225" cy="1066800"/>
                  <wp:effectExtent l="0" t="0" r="9525" b="0"/>
                  <wp:docPr id="136531661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7ECC8C7A" w14:textId="77777777" w:rsidR="00C73904" w:rsidRDefault="00C73904" w:rsidP="00C7390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80.3/71.5</w:t>
            </w:r>
          </w:p>
          <w:p w14:paraId="1FD9C654" w14:textId="04D6A3B8" w:rsidR="001F4696" w:rsidRPr="00616BD8" w:rsidRDefault="001F4696" w:rsidP="00C73904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distT="0" distB="0" distL="0" distR="0" wp14:anchorId="39C96C7A" wp14:editId="6CFDDF4B">
                  <wp:extent cx="1419225" cy="1066800"/>
                  <wp:effectExtent l="0" t="0" r="9525" b="0"/>
                  <wp:docPr id="1405211912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FF0000"/>
              </w:rPr>
              <w:drawing>
                <wp:inline distT="0" distB="0" distL="0" distR="0" wp14:anchorId="6D127CA0" wp14:editId="63AFDEA9">
                  <wp:extent cx="1419225" cy="1066800"/>
                  <wp:effectExtent l="0" t="0" r="9525" b="0"/>
                  <wp:docPr id="219664473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1EB9CAB9" w14:textId="77777777" w:rsidR="00C73904" w:rsidRDefault="00C73904" w:rsidP="00C73904">
            <w:r>
              <w:rPr>
                <w:rFonts w:hint="eastAsia"/>
              </w:rPr>
              <w:t>30.3</w:t>
            </w:r>
          </w:p>
          <w:p w14:paraId="009A4316" w14:textId="136E3AEC" w:rsidR="001F4696" w:rsidRDefault="001F4696" w:rsidP="00C73904">
            <w:r>
              <w:rPr>
                <w:noProof/>
                <w:color w:val="FF0000"/>
              </w:rPr>
              <w:drawing>
                <wp:inline distT="0" distB="0" distL="0" distR="0" wp14:anchorId="06D73A71" wp14:editId="27FB0307">
                  <wp:extent cx="1419225" cy="1066800"/>
                  <wp:effectExtent l="0" t="0" r="9525" b="0"/>
                  <wp:docPr id="130888317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90C49CE" w14:textId="4D8FF3B3" w:rsidR="00C73904" w:rsidRDefault="00C73904" w:rsidP="00C73904">
            <w:r>
              <w:rPr>
                <w:rFonts w:hint="eastAsia"/>
              </w:rPr>
              <w:t>PASS</w:t>
            </w:r>
          </w:p>
        </w:tc>
      </w:tr>
      <w:tr w:rsidR="00C73904" w:rsidRPr="006869C1" w14:paraId="026CE1AD" w14:textId="77777777" w:rsidTr="002D01BB">
        <w:tc>
          <w:tcPr>
            <w:tcW w:w="851" w:type="dxa"/>
          </w:tcPr>
          <w:p w14:paraId="4B672D09" w14:textId="745802F7" w:rsidR="00C73904" w:rsidRPr="006869C1" w:rsidRDefault="00C73904" w:rsidP="00C73904">
            <w:r>
              <w:rPr>
                <w:rFonts w:hint="eastAsia"/>
              </w:rPr>
              <w:t>25</w:t>
            </w:r>
          </w:p>
        </w:tc>
        <w:tc>
          <w:tcPr>
            <w:tcW w:w="2457" w:type="dxa"/>
          </w:tcPr>
          <w:p w14:paraId="5A90FE2C" w14:textId="77777777" w:rsidR="00C73904" w:rsidRDefault="00C73904" w:rsidP="00C73904">
            <w:r>
              <w:rPr>
                <w:rFonts w:hint="eastAsia"/>
              </w:rPr>
              <w:t>55.7</w:t>
            </w:r>
          </w:p>
          <w:p w14:paraId="503785E4" w14:textId="43124540" w:rsidR="001F4696" w:rsidRDefault="001F4696" w:rsidP="00C73904">
            <w:r>
              <w:rPr>
                <w:noProof/>
              </w:rPr>
              <w:drawing>
                <wp:inline distT="0" distB="0" distL="0" distR="0" wp14:anchorId="01A00868" wp14:editId="645B91F3">
                  <wp:extent cx="1419225" cy="1066800"/>
                  <wp:effectExtent l="0" t="0" r="9525" b="0"/>
                  <wp:docPr id="22069784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77AE165D" w14:textId="77777777" w:rsidR="00C73904" w:rsidRDefault="00C73904" w:rsidP="00C7390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80.4/71.8</w:t>
            </w:r>
          </w:p>
          <w:p w14:paraId="7D184A93" w14:textId="7DCA33BB" w:rsidR="001F4696" w:rsidRPr="00616BD8" w:rsidRDefault="001F4696" w:rsidP="00C73904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5E50E41" wp14:editId="4EE5E3A8">
                  <wp:extent cx="1419225" cy="1066800"/>
                  <wp:effectExtent l="0" t="0" r="9525" b="0"/>
                  <wp:docPr id="111777580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0AC14A0" wp14:editId="28A4A1F4">
                  <wp:extent cx="1419225" cy="1066800"/>
                  <wp:effectExtent l="0" t="0" r="9525" b="0"/>
                  <wp:docPr id="791182052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7CED928E" w14:textId="77777777" w:rsidR="00C73904" w:rsidRDefault="00C73904" w:rsidP="00C73904">
            <w:r>
              <w:rPr>
                <w:rFonts w:hint="eastAsia"/>
              </w:rPr>
              <w:t>29</w:t>
            </w:r>
          </w:p>
          <w:p w14:paraId="27F1E5EF" w14:textId="60ED6C76" w:rsidR="001F4696" w:rsidRDefault="001F4696" w:rsidP="00C73904">
            <w:r>
              <w:rPr>
                <w:noProof/>
                <w:color w:val="FF0000"/>
              </w:rPr>
              <w:drawing>
                <wp:inline distT="0" distB="0" distL="0" distR="0" wp14:anchorId="409373D4" wp14:editId="4A0122E6">
                  <wp:extent cx="1419225" cy="1066800"/>
                  <wp:effectExtent l="0" t="0" r="9525" b="0"/>
                  <wp:docPr id="96111408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60ED779" w14:textId="3A1FDD76" w:rsidR="00C73904" w:rsidRDefault="00C73904" w:rsidP="00C73904">
            <w:r>
              <w:rPr>
                <w:rFonts w:hint="eastAsia"/>
              </w:rPr>
              <w:t>PASS</w:t>
            </w:r>
          </w:p>
        </w:tc>
      </w:tr>
      <w:tr w:rsidR="00C73904" w:rsidRPr="006869C1" w14:paraId="2315851B" w14:textId="77777777" w:rsidTr="002D01BB">
        <w:tc>
          <w:tcPr>
            <w:tcW w:w="851" w:type="dxa"/>
          </w:tcPr>
          <w:p w14:paraId="55FCEFF9" w14:textId="6F76BD55" w:rsidR="00C73904" w:rsidRPr="006869C1" w:rsidRDefault="00C73904" w:rsidP="00C73904">
            <w:r>
              <w:rPr>
                <w:rFonts w:hint="eastAsia"/>
              </w:rPr>
              <w:t>30</w:t>
            </w:r>
          </w:p>
        </w:tc>
        <w:tc>
          <w:tcPr>
            <w:tcW w:w="2457" w:type="dxa"/>
          </w:tcPr>
          <w:p w14:paraId="7E7F5E63" w14:textId="77777777" w:rsidR="00C73904" w:rsidRDefault="00C73904" w:rsidP="00C73904">
            <w:r>
              <w:rPr>
                <w:rFonts w:hint="eastAsia"/>
              </w:rPr>
              <w:t>55.4</w:t>
            </w:r>
          </w:p>
          <w:p w14:paraId="638F0B15" w14:textId="5723BE68" w:rsidR="001F4696" w:rsidRDefault="001F4696" w:rsidP="00C73904">
            <w:r>
              <w:rPr>
                <w:noProof/>
                <w:color w:val="FF0000"/>
              </w:rPr>
              <w:lastRenderedPageBreak/>
              <w:drawing>
                <wp:inline distT="0" distB="0" distL="0" distR="0" wp14:anchorId="2E0FAF81" wp14:editId="1041DE7D">
                  <wp:extent cx="1419225" cy="1066800"/>
                  <wp:effectExtent l="0" t="0" r="9525" b="0"/>
                  <wp:docPr id="2111506770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13C4FF13" w14:textId="77777777" w:rsidR="00C73904" w:rsidRDefault="00C73904" w:rsidP="00C7390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81.8/70.7</w:t>
            </w:r>
          </w:p>
          <w:p w14:paraId="01A9067D" w14:textId="51D20A37" w:rsidR="001F4696" w:rsidRPr="00616BD8" w:rsidRDefault="001F4696" w:rsidP="00C73904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lastRenderedPageBreak/>
              <w:drawing>
                <wp:inline distT="0" distB="0" distL="0" distR="0" wp14:anchorId="52C183D8" wp14:editId="2D43773B">
                  <wp:extent cx="1419225" cy="1066800"/>
                  <wp:effectExtent l="0" t="0" r="9525" b="0"/>
                  <wp:docPr id="1367842602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FF0000"/>
              </w:rPr>
              <w:drawing>
                <wp:inline distT="0" distB="0" distL="0" distR="0" wp14:anchorId="282087BF" wp14:editId="07BE5EB2">
                  <wp:extent cx="1419225" cy="1066800"/>
                  <wp:effectExtent l="0" t="0" r="9525" b="0"/>
                  <wp:docPr id="912406152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792183BF" w14:textId="77777777" w:rsidR="00C73904" w:rsidRDefault="00C73904" w:rsidP="00C73904">
            <w:r>
              <w:rPr>
                <w:rFonts w:hint="eastAsia"/>
              </w:rPr>
              <w:lastRenderedPageBreak/>
              <w:t>32.8</w:t>
            </w:r>
          </w:p>
          <w:p w14:paraId="4C6AA56D" w14:textId="194F5666" w:rsidR="001F4696" w:rsidRDefault="001F4696" w:rsidP="00C73904">
            <w:r>
              <w:rPr>
                <w:noProof/>
                <w:color w:val="FF0000"/>
              </w:rPr>
              <w:lastRenderedPageBreak/>
              <w:drawing>
                <wp:inline distT="0" distB="0" distL="0" distR="0" wp14:anchorId="13B24BB1" wp14:editId="5A6FA29E">
                  <wp:extent cx="1419225" cy="1066800"/>
                  <wp:effectExtent l="0" t="0" r="9525" b="0"/>
                  <wp:docPr id="415309054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2593365" w14:textId="42525184" w:rsidR="00C73904" w:rsidRDefault="00C73904" w:rsidP="00C73904">
            <w:r>
              <w:rPr>
                <w:rFonts w:hint="eastAsia"/>
              </w:rPr>
              <w:lastRenderedPageBreak/>
              <w:t>PASS</w:t>
            </w:r>
          </w:p>
        </w:tc>
      </w:tr>
    </w:tbl>
    <w:p w14:paraId="261A5D7A" w14:textId="77777777" w:rsidR="00EE4D07" w:rsidRPr="00EE4D07" w:rsidRDefault="00EE4D07" w:rsidP="00EE4D07">
      <w:pPr>
        <w:pStyle w:val="a0"/>
      </w:pPr>
    </w:p>
    <w:p w14:paraId="5C80CA91" w14:textId="77777777" w:rsidR="00E01B21" w:rsidRDefault="00E01B21" w:rsidP="00E01B21">
      <w:pPr>
        <w:pStyle w:val="2"/>
        <w:rPr>
          <w:color w:val="000000" w:themeColor="text1"/>
        </w:rPr>
      </w:pPr>
      <w:bookmarkStart w:id="15" w:name="_Toc131168032"/>
      <w:r w:rsidRPr="00E01B21">
        <w:rPr>
          <w:rFonts w:hint="eastAsia"/>
          <w:color w:val="000000" w:themeColor="text1"/>
        </w:rPr>
        <w:t>状态以及故障测试</w:t>
      </w:r>
      <w:bookmarkEnd w:id="15"/>
    </w:p>
    <w:tbl>
      <w:tblPr>
        <w:tblStyle w:val="af1"/>
        <w:tblW w:w="9072" w:type="dxa"/>
        <w:tblInd w:w="108" w:type="dxa"/>
        <w:tblLook w:val="04A0" w:firstRow="1" w:lastRow="0" w:firstColumn="1" w:lastColumn="0" w:noHBand="0" w:noVBand="1"/>
      </w:tblPr>
      <w:tblGrid>
        <w:gridCol w:w="2232"/>
        <w:gridCol w:w="2233"/>
        <w:gridCol w:w="2233"/>
        <w:gridCol w:w="2374"/>
      </w:tblGrid>
      <w:tr w:rsidR="00E01B21" w:rsidRPr="006869C1" w14:paraId="59645BF1" w14:textId="77777777" w:rsidTr="002D01BB">
        <w:tc>
          <w:tcPr>
            <w:tcW w:w="2232" w:type="dxa"/>
            <w:shd w:val="clear" w:color="auto" w:fill="D9D9D9" w:themeFill="background1" w:themeFillShade="D9"/>
          </w:tcPr>
          <w:p w14:paraId="53E804D3" w14:textId="77777777" w:rsidR="00E01B21" w:rsidRPr="006869C1" w:rsidRDefault="00E01B21" w:rsidP="000B4638">
            <w:r w:rsidRPr="006869C1">
              <w:rPr>
                <w:rFonts w:hint="eastAsia"/>
              </w:rPr>
              <w:t>状态</w:t>
            </w:r>
          </w:p>
        </w:tc>
        <w:tc>
          <w:tcPr>
            <w:tcW w:w="2233" w:type="dxa"/>
            <w:shd w:val="clear" w:color="auto" w:fill="D9D9D9" w:themeFill="background1" w:themeFillShade="D9"/>
          </w:tcPr>
          <w:p w14:paraId="070DFEED" w14:textId="77777777" w:rsidR="00E01B21" w:rsidRPr="006869C1" w:rsidRDefault="00E01B21" w:rsidP="000B4638">
            <w:r w:rsidRPr="006869C1">
              <w:rPr>
                <w:rFonts w:hint="eastAsia"/>
              </w:rPr>
              <w:t>状态信号</w:t>
            </w:r>
          </w:p>
        </w:tc>
        <w:tc>
          <w:tcPr>
            <w:tcW w:w="2233" w:type="dxa"/>
            <w:shd w:val="clear" w:color="auto" w:fill="D9D9D9" w:themeFill="background1" w:themeFillShade="D9"/>
          </w:tcPr>
          <w:p w14:paraId="3EF98FA2" w14:textId="77777777" w:rsidR="00E01B21" w:rsidRPr="006869C1" w:rsidRDefault="00E01B21" w:rsidP="000B4638">
            <w:r w:rsidRPr="006869C1">
              <w:rPr>
                <w:rFonts w:hint="eastAsia"/>
              </w:rPr>
              <w:t>状态</w:t>
            </w:r>
            <w:proofErr w:type="gramStart"/>
            <w:r w:rsidRPr="006869C1">
              <w:rPr>
                <w:rFonts w:hint="eastAsia"/>
              </w:rPr>
              <w:t>标识位</w:t>
            </w:r>
            <w:proofErr w:type="gramEnd"/>
          </w:p>
        </w:tc>
        <w:tc>
          <w:tcPr>
            <w:tcW w:w="2374" w:type="dxa"/>
            <w:shd w:val="clear" w:color="auto" w:fill="D9D9D9" w:themeFill="background1" w:themeFillShade="D9"/>
          </w:tcPr>
          <w:p w14:paraId="070802E9" w14:textId="77777777" w:rsidR="00E01B21" w:rsidRPr="006869C1" w:rsidRDefault="00E01B21" w:rsidP="000B4638">
            <w:r>
              <w:t>结果</w:t>
            </w:r>
          </w:p>
        </w:tc>
      </w:tr>
      <w:tr w:rsidR="00E01B21" w:rsidRPr="006869C1" w14:paraId="006C81CF" w14:textId="77777777" w:rsidTr="002D01BB">
        <w:tc>
          <w:tcPr>
            <w:tcW w:w="2232" w:type="dxa"/>
          </w:tcPr>
          <w:p w14:paraId="7A280856" w14:textId="77777777" w:rsidR="00E01B21" w:rsidRPr="006869C1" w:rsidRDefault="00E01B21" w:rsidP="000B4638">
            <w:r w:rsidRPr="006869C1">
              <w:rPr>
                <w:rFonts w:hint="eastAsia"/>
              </w:rPr>
              <w:t>欠压</w:t>
            </w:r>
          </w:p>
        </w:tc>
        <w:tc>
          <w:tcPr>
            <w:tcW w:w="2233" w:type="dxa"/>
          </w:tcPr>
          <w:p w14:paraId="6CD4B8A3" w14:textId="77777777" w:rsidR="00E01B21" w:rsidRPr="006869C1" w:rsidRDefault="00EB0927" w:rsidP="000B4638">
            <w:r>
              <w:rPr>
                <w:rFonts w:hint="eastAsia"/>
              </w:rPr>
              <w:t>POWER</w:t>
            </w:r>
          </w:p>
        </w:tc>
        <w:tc>
          <w:tcPr>
            <w:tcW w:w="2233" w:type="dxa"/>
          </w:tcPr>
          <w:p w14:paraId="37BC268C" w14:textId="77777777" w:rsidR="00EB0927" w:rsidRPr="006869C1" w:rsidRDefault="00EB0927" w:rsidP="00EB0927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故障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正常</w:t>
            </w:r>
          </w:p>
        </w:tc>
        <w:tc>
          <w:tcPr>
            <w:tcW w:w="2374" w:type="dxa"/>
          </w:tcPr>
          <w:p w14:paraId="481FA0E6" w14:textId="4D9949AC" w:rsidR="00E01B21" w:rsidRPr="00FD494E" w:rsidRDefault="00273DF7" w:rsidP="000B4638">
            <w:r>
              <w:rPr>
                <w:rFonts w:hint="eastAsia"/>
              </w:rPr>
              <w:t>PASS</w:t>
            </w:r>
          </w:p>
        </w:tc>
      </w:tr>
      <w:tr w:rsidR="00E01B21" w:rsidRPr="006869C1" w14:paraId="743DA14A" w14:textId="77777777" w:rsidTr="002D01BB">
        <w:tc>
          <w:tcPr>
            <w:tcW w:w="2232" w:type="dxa"/>
          </w:tcPr>
          <w:p w14:paraId="5DBC850A" w14:textId="77777777" w:rsidR="00E01B21" w:rsidRPr="006869C1" w:rsidRDefault="00E01B21" w:rsidP="000B4638">
            <w:r w:rsidRPr="006869C1">
              <w:rPr>
                <w:rFonts w:hint="eastAsia"/>
              </w:rPr>
              <w:t>过压</w:t>
            </w:r>
          </w:p>
        </w:tc>
        <w:tc>
          <w:tcPr>
            <w:tcW w:w="2233" w:type="dxa"/>
          </w:tcPr>
          <w:p w14:paraId="2448BC3C" w14:textId="77777777" w:rsidR="00E01B21" w:rsidRPr="006869C1" w:rsidRDefault="00EB0927" w:rsidP="000B4638">
            <w:r>
              <w:rPr>
                <w:rFonts w:hint="eastAsia"/>
              </w:rPr>
              <w:t>POWER</w:t>
            </w:r>
          </w:p>
        </w:tc>
        <w:tc>
          <w:tcPr>
            <w:tcW w:w="2233" w:type="dxa"/>
          </w:tcPr>
          <w:p w14:paraId="156A0272" w14:textId="77777777" w:rsidR="00E01B21" w:rsidRPr="006869C1" w:rsidRDefault="00EB0927" w:rsidP="00EB0927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故障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正常</w:t>
            </w:r>
          </w:p>
        </w:tc>
        <w:tc>
          <w:tcPr>
            <w:tcW w:w="2374" w:type="dxa"/>
          </w:tcPr>
          <w:p w14:paraId="1EEC8F2E" w14:textId="1E9BE852" w:rsidR="00E01B21" w:rsidRPr="00FD494E" w:rsidRDefault="00273DF7" w:rsidP="000B4638">
            <w:r>
              <w:rPr>
                <w:rFonts w:hint="eastAsia"/>
              </w:rPr>
              <w:t>PASS</w:t>
            </w:r>
          </w:p>
        </w:tc>
      </w:tr>
      <w:tr w:rsidR="00E01B21" w:rsidRPr="006869C1" w14:paraId="5696E3EF" w14:textId="77777777" w:rsidTr="002D01BB">
        <w:tc>
          <w:tcPr>
            <w:tcW w:w="2232" w:type="dxa"/>
          </w:tcPr>
          <w:p w14:paraId="7B617BF4" w14:textId="77777777" w:rsidR="00E01B21" w:rsidRPr="006869C1" w:rsidRDefault="00B170C0" w:rsidP="000B4638">
            <w:r>
              <w:rPr>
                <w:rFonts w:hint="eastAsia"/>
              </w:rPr>
              <w:t>涡轮</w:t>
            </w:r>
            <w:r w:rsidR="00E01B21" w:rsidRPr="006869C1">
              <w:rPr>
                <w:rFonts w:hint="eastAsia"/>
              </w:rPr>
              <w:t>超温</w:t>
            </w:r>
          </w:p>
        </w:tc>
        <w:tc>
          <w:tcPr>
            <w:tcW w:w="2233" w:type="dxa"/>
          </w:tcPr>
          <w:p w14:paraId="65DD4B61" w14:textId="77777777" w:rsidR="00E01B21" w:rsidRPr="006869C1" w:rsidRDefault="00E76D8A" w:rsidP="000B4638">
            <w:r>
              <w:rPr>
                <w:rFonts w:hint="eastAsia"/>
              </w:rPr>
              <w:t>TEM</w:t>
            </w:r>
            <w:r w:rsidR="00EB0927">
              <w:rPr>
                <w:rFonts w:hint="eastAsia"/>
              </w:rPr>
              <w:t>STATUS</w:t>
            </w:r>
          </w:p>
        </w:tc>
        <w:tc>
          <w:tcPr>
            <w:tcW w:w="2233" w:type="dxa"/>
          </w:tcPr>
          <w:p w14:paraId="75A1BF4C" w14:textId="77777777" w:rsidR="00E01B21" w:rsidRPr="006869C1" w:rsidRDefault="00EB0927" w:rsidP="00EB0927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故障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正常</w:t>
            </w:r>
          </w:p>
        </w:tc>
        <w:tc>
          <w:tcPr>
            <w:tcW w:w="2374" w:type="dxa"/>
          </w:tcPr>
          <w:p w14:paraId="5934B880" w14:textId="1CE379A2" w:rsidR="00E01B21" w:rsidRPr="00FD494E" w:rsidRDefault="00273DF7" w:rsidP="000B4638">
            <w:r>
              <w:rPr>
                <w:rFonts w:hint="eastAsia"/>
              </w:rPr>
              <w:t>N/C</w:t>
            </w:r>
          </w:p>
        </w:tc>
      </w:tr>
      <w:tr w:rsidR="00EA6FEF" w:rsidRPr="006869C1" w14:paraId="67615ED1" w14:textId="77777777" w:rsidTr="002D01BB">
        <w:tc>
          <w:tcPr>
            <w:tcW w:w="2232" w:type="dxa"/>
          </w:tcPr>
          <w:p w14:paraId="75B33511" w14:textId="77777777" w:rsidR="00EA6FEF" w:rsidRPr="006869C1" w:rsidRDefault="00EA6FEF" w:rsidP="000B4638">
            <w:r>
              <w:rPr>
                <w:rFonts w:hint="eastAsia"/>
              </w:rPr>
              <w:t>涡轮</w:t>
            </w:r>
            <w:r w:rsidRPr="006869C1">
              <w:rPr>
                <w:rFonts w:hint="eastAsia"/>
              </w:rPr>
              <w:t>转速</w:t>
            </w:r>
          </w:p>
        </w:tc>
        <w:tc>
          <w:tcPr>
            <w:tcW w:w="2233" w:type="dxa"/>
          </w:tcPr>
          <w:p w14:paraId="7707C6EE" w14:textId="77777777" w:rsidR="00EA6FEF" w:rsidRPr="006869C1" w:rsidRDefault="00EA6FEF" w:rsidP="00EB0927">
            <w:r>
              <w:rPr>
                <w:rFonts w:hint="eastAsia"/>
              </w:rPr>
              <w:t>TURSPEED</w:t>
            </w:r>
          </w:p>
        </w:tc>
        <w:tc>
          <w:tcPr>
            <w:tcW w:w="2233" w:type="dxa"/>
          </w:tcPr>
          <w:p w14:paraId="00679F1C" w14:textId="77777777" w:rsidR="00EA6FEF" w:rsidRPr="006869C1" w:rsidRDefault="00EA6FEF" w:rsidP="00392663">
            <w:r>
              <w:t>能监测，误差</w:t>
            </w:r>
            <w:r>
              <w:rPr>
                <w:rFonts w:hint="eastAsia"/>
              </w:rPr>
              <w:t>±</w:t>
            </w:r>
            <w:r>
              <w:rPr>
                <w:rFonts w:hint="eastAsia"/>
              </w:rPr>
              <w:t>5%</w:t>
            </w:r>
          </w:p>
        </w:tc>
        <w:tc>
          <w:tcPr>
            <w:tcW w:w="2374" w:type="dxa"/>
          </w:tcPr>
          <w:p w14:paraId="224FB862" w14:textId="55BC4AA3" w:rsidR="00EA6FEF" w:rsidRPr="00FD494E" w:rsidRDefault="00273DF7" w:rsidP="000B4638">
            <w:r>
              <w:rPr>
                <w:rFonts w:hint="eastAsia"/>
              </w:rPr>
              <w:t>PASS</w:t>
            </w:r>
          </w:p>
        </w:tc>
      </w:tr>
      <w:tr w:rsidR="00EA6FEF" w:rsidRPr="006869C1" w14:paraId="148687BE" w14:textId="77777777" w:rsidTr="002D01BB">
        <w:tc>
          <w:tcPr>
            <w:tcW w:w="2232" w:type="dxa"/>
          </w:tcPr>
          <w:p w14:paraId="1D7F70A3" w14:textId="77777777" w:rsidR="00EA6FEF" w:rsidRDefault="00EA6FEF" w:rsidP="000B4638">
            <w:r>
              <w:rPr>
                <w:rFonts w:hint="eastAsia"/>
              </w:rPr>
              <w:t>风扇转速</w:t>
            </w:r>
          </w:p>
        </w:tc>
        <w:tc>
          <w:tcPr>
            <w:tcW w:w="2233" w:type="dxa"/>
          </w:tcPr>
          <w:p w14:paraId="3D10E898" w14:textId="77777777" w:rsidR="00EA6FEF" w:rsidRDefault="00EA6FEF" w:rsidP="000B4638">
            <w:r>
              <w:rPr>
                <w:rFonts w:hint="eastAsia"/>
              </w:rPr>
              <w:t>FANSPEED</w:t>
            </w:r>
          </w:p>
        </w:tc>
        <w:tc>
          <w:tcPr>
            <w:tcW w:w="2233" w:type="dxa"/>
          </w:tcPr>
          <w:p w14:paraId="4CB7DEB8" w14:textId="77777777" w:rsidR="00EA6FEF" w:rsidRDefault="00EA6FEF" w:rsidP="00392663">
            <w:r w:rsidRPr="0093649A">
              <w:t>能监测，误差</w:t>
            </w:r>
            <w:r w:rsidRPr="0093649A">
              <w:rPr>
                <w:rFonts w:hint="eastAsia"/>
              </w:rPr>
              <w:t>±</w:t>
            </w:r>
            <w:r w:rsidRPr="0093649A">
              <w:rPr>
                <w:rFonts w:hint="eastAsia"/>
              </w:rPr>
              <w:t>5%</w:t>
            </w:r>
          </w:p>
        </w:tc>
        <w:tc>
          <w:tcPr>
            <w:tcW w:w="2374" w:type="dxa"/>
          </w:tcPr>
          <w:p w14:paraId="44E807F8" w14:textId="704CE498" w:rsidR="00EA6FEF" w:rsidRPr="00FD494E" w:rsidRDefault="00752B9E" w:rsidP="000B4638">
            <w:r>
              <w:rPr>
                <w:rFonts w:hint="eastAsia"/>
              </w:rPr>
              <w:t>N/C</w:t>
            </w:r>
          </w:p>
        </w:tc>
      </w:tr>
      <w:tr w:rsidR="00EA6FEF" w:rsidRPr="006869C1" w14:paraId="5DFEB53F" w14:textId="77777777" w:rsidTr="002D01BB">
        <w:tc>
          <w:tcPr>
            <w:tcW w:w="2232" w:type="dxa"/>
          </w:tcPr>
          <w:p w14:paraId="081244EA" w14:textId="77777777" w:rsidR="00EA6FEF" w:rsidRPr="006869C1" w:rsidRDefault="00B170C0" w:rsidP="000B4638">
            <w:r>
              <w:rPr>
                <w:rFonts w:hint="eastAsia"/>
              </w:rPr>
              <w:t>涡轮</w:t>
            </w:r>
            <w:r w:rsidR="00EA6FEF" w:rsidRPr="006869C1">
              <w:rPr>
                <w:rFonts w:hint="eastAsia"/>
              </w:rPr>
              <w:t>温度</w:t>
            </w:r>
          </w:p>
        </w:tc>
        <w:tc>
          <w:tcPr>
            <w:tcW w:w="2233" w:type="dxa"/>
          </w:tcPr>
          <w:p w14:paraId="3FEA8406" w14:textId="77777777" w:rsidR="00EA6FEF" w:rsidRPr="006869C1" w:rsidRDefault="00EA6FEF" w:rsidP="000B4638">
            <w:r>
              <w:rPr>
                <w:rFonts w:hint="eastAsia"/>
              </w:rPr>
              <w:t>TEM</w:t>
            </w:r>
          </w:p>
        </w:tc>
        <w:tc>
          <w:tcPr>
            <w:tcW w:w="2233" w:type="dxa"/>
          </w:tcPr>
          <w:p w14:paraId="22D7AACE" w14:textId="77777777" w:rsidR="00EA6FEF" w:rsidRDefault="00EA6FEF" w:rsidP="00392663">
            <w:r w:rsidRPr="0093649A">
              <w:t>能监测，误差</w:t>
            </w:r>
            <w:r w:rsidRPr="0093649A">
              <w:rPr>
                <w:rFonts w:hint="eastAsia"/>
              </w:rPr>
              <w:t>±</w:t>
            </w:r>
            <w:r w:rsidRPr="0093649A">
              <w:rPr>
                <w:rFonts w:hint="eastAsia"/>
              </w:rPr>
              <w:t>5%</w:t>
            </w:r>
          </w:p>
        </w:tc>
        <w:tc>
          <w:tcPr>
            <w:tcW w:w="2374" w:type="dxa"/>
          </w:tcPr>
          <w:p w14:paraId="46C06565" w14:textId="5170A5F7" w:rsidR="00EA6FEF" w:rsidRPr="00FD494E" w:rsidRDefault="00752B9E" w:rsidP="000B4638">
            <w:r>
              <w:rPr>
                <w:rFonts w:hint="eastAsia"/>
              </w:rPr>
              <w:t>N/C</w:t>
            </w:r>
          </w:p>
        </w:tc>
      </w:tr>
      <w:tr w:rsidR="00EA6FEF" w:rsidRPr="006869C1" w14:paraId="05276747" w14:textId="77777777" w:rsidTr="002D01BB">
        <w:tc>
          <w:tcPr>
            <w:tcW w:w="2232" w:type="dxa"/>
          </w:tcPr>
          <w:p w14:paraId="0F7C1EC3" w14:textId="77777777" w:rsidR="00EA6FEF" w:rsidRPr="006869C1" w:rsidRDefault="00EA6FEF" w:rsidP="000B4638">
            <w:r>
              <w:rPr>
                <w:rFonts w:hint="eastAsia"/>
              </w:rPr>
              <w:t>输入</w:t>
            </w:r>
            <w:r w:rsidRPr="006869C1">
              <w:rPr>
                <w:rFonts w:hint="eastAsia"/>
              </w:rPr>
              <w:t>电压</w:t>
            </w:r>
          </w:p>
        </w:tc>
        <w:tc>
          <w:tcPr>
            <w:tcW w:w="2233" w:type="dxa"/>
          </w:tcPr>
          <w:p w14:paraId="27B4CF65" w14:textId="77777777" w:rsidR="00EA6FEF" w:rsidRPr="006869C1" w:rsidRDefault="00EA6FEF" w:rsidP="000B4638">
            <w:r>
              <w:rPr>
                <w:rFonts w:hint="eastAsia"/>
              </w:rPr>
              <w:t>PWBUS</w:t>
            </w:r>
          </w:p>
        </w:tc>
        <w:tc>
          <w:tcPr>
            <w:tcW w:w="2233" w:type="dxa"/>
          </w:tcPr>
          <w:p w14:paraId="5E852424" w14:textId="77777777" w:rsidR="00EA6FEF" w:rsidRDefault="00EA6FEF" w:rsidP="00392663">
            <w:r w:rsidRPr="0093649A">
              <w:t>能监测，误差</w:t>
            </w:r>
            <w:r w:rsidRPr="0093649A">
              <w:rPr>
                <w:rFonts w:hint="eastAsia"/>
              </w:rPr>
              <w:t>±</w:t>
            </w:r>
            <w:r w:rsidRPr="0093649A">
              <w:rPr>
                <w:rFonts w:hint="eastAsia"/>
              </w:rPr>
              <w:t>5%</w:t>
            </w:r>
          </w:p>
        </w:tc>
        <w:tc>
          <w:tcPr>
            <w:tcW w:w="2374" w:type="dxa"/>
          </w:tcPr>
          <w:p w14:paraId="34C859BD" w14:textId="4EF423CC" w:rsidR="00EA6FEF" w:rsidRPr="00FD494E" w:rsidRDefault="00273DF7" w:rsidP="000B4638">
            <w:r>
              <w:rPr>
                <w:rFonts w:hint="eastAsia"/>
              </w:rPr>
              <w:t>PASS</w:t>
            </w:r>
          </w:p>
        </w:tc>
      </w:tr>
      <w:tr w:rsidR="00EA6FEF" w:rsidRPr="006869C1" w14:paraId="2F395F40" w14:textId="77777777" w:rsidTr="002D01BB">
        <w:tc>
          <w:tcPr>
            <w:tcW w:w="2232" w:type="dxa"/>
          </w:tcPr>
          <w:p w14:paraId="53B1CA6F" w14:textId="77777777" w:rsidR="00EA6FEF" w:rsidRPr="006869C1" w:rsidRDefault="00EA6FEF" w:rsidP="000B4638">
            <w:r>
              <w:rPr>
                <w:rFonts w:hint="eastAsia"/>
              </w:rPr>
              <w:t>电机</w:t>
            </w:r>
            <w:r w:rsidRPr="006869C1">
              <w:rPr>
                <w:rFonts w:hint="eastAsia"/>
              </w:rPr>
              <w:t>电压</w:t>
            </w:r>
          </w:p>
        </w:tc>
        <w:tc>
          <w:tcPr>
            <w:tcW w:w="2233" w:type="dxa"/>
          </w:tcPr>
          <w:p w14:paraId="66AFF4A4" w14:textId="77777777" w:rsidR="00EA6FEF" w:rsidRPr="006869C1" w:rsidRDefault="00EA6FEF" w:rsidP="000B4638">
            <w:r>
              <w:rPr>
                <w:rFonts w:hint="eastAsia"/>
              </w:rPr>
              <w:t>VM</w:t>
            </w:r>
          </w:p>
        </w:tc>
        <w:tc>
          <w:tcPr>
            <w:tcW w:w="2233" w:type="dxa"/>
          </w:tcPr>
          <w:p w14:paraId="07491C23" w14:textId="77777777" w:rsidR="00EA6FEF" w:rsidRDefault="00EA6FEF" w:rsidP="00392663">
            <w:r w:rsidRPr="0093649A">
              <w:t>能监测，误差</w:t>
            </w:r>
            <w:r w:rsidRPr="0093649A">
              <w:rPr>
                <w:rFonts w:hint="eastAsia"/>
              </w:rPr>
              <w:t>±</w:t>
            </w:r>
            <w:r w:rsidRPr="0093649A">
              <w:rPr>
                <w:rFonts w:hint="eastAsia"/>
              </w:rPr>
              <w:t>5%</w:t>
            </w:r>
          </w:p>
        </w:tc>
        <w:tc>
          <w:tcPr>
            <w:tcW w:w="2374" w:type="dxa"/>
          </w:tcPr>
          <w:p w14:paraId="1AC9150D" w14:textId="2D2EAE6B" w:rsidR="00EA6FEF" w:rsidRPr="00FD494E" w:rsidRDefault="00273DF7" w:rsidP="000B4638">
            <w:r>
              <w:rPr>
                <w:rFonts w:hint="eastAsia"/>
              </w:rPr>
              <w:t>PASS</w:t>
            </w:r>
          </w:p>
        </w:tc>
      </w:tr>
    </w:tbl>
    <w:p w14:paraId="4707F7AF" w14:textId="77777777" w:rsidR="00E01B21" w:rsidRDefault="000B4638" w:rsidP="000B4638">
      <w:pPr>
        <w:pStyle w:val="2"/>
        <w:rPr>
          <w:color w:val="000000" w:themeColor="text1"/>
        </w:rPr>
      </w:pPr>
      <w:bookmarkStart w:id="16" w:name="_Toc131168033"/>
      <w:r>
        <w:rPr>
          <w:rFonts w:hint="eastAsia"/>
          <w:color w:val="000000" w:themeColor="text1"/>
        </w:rPr>
        <w:t>电源</w:t>
      </w:r>
      <w:r w:rsidRPr="000B4638">
        <w:rPr>
          <w:rFonts w:hint="eastAsia"/>
          <w:color w:val="000000" w:themeColor="text1"/>
        </w:rPr>
        <w:t>保护</w:t>
      </w:r>
      <w:r>
        <w:rPr>
          <w:rFonts w:hint="eastAsia"/>
          <w:color w:val="000000" w:themeColor="text1"/>
        </w:rPr>
        <w:t>测试</w:t>
      </w:r>
      <w:bookmarkEnd w:id="16"/>
    </w:p>
    <w:p w14:paraId="17B5E1D3" w14:textId="77777777" w:rsidR="000B4638" w:rsidRPr="000B4638" w:rsidRDefault="00E861DF" w:rsidP="000B4638">
      <w:pPr>
        <w:pStyle w:val="a0"/>
      </w:pPr>
      <w:r>
        <w:t>测试电路的各种保护功能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2171"/>
        <w:gridCol w:w="2279"/>
        <w:gridCol w:w="2279"/>
        <w:gridCol w:w="2280"/>
      </w:tblGrid>
      <w:tr w:rsidR="000B4638" w:rsidRPr="006869C1" w14:paraId="49C395E8" w14:textId="77777777" w:rsidTr="002D01BB">
        <w:tc>
          <w:tcPr>
            <w:tcW w:w="2171" w:type="dxa"/>
            <w:shd w:val="clear" w:color="auto" w:fill="D9D9D9" w:themeFill="background1" w:themeFillShade="D9"/>
          </w:tcPr>
          <w:p w14:paraId="37A508AF" w14:textId="77777777" w:rsidR="000B4638" w:rsidRPr="006869C1" w:rsidRDefault="000B4638" w:rsidP="000B4638">
            <w:r w:rsidRPr="006869C1">
              <w:rPr>
                <w:rFonts w:hint="eastAsia"/>
              </w:rPr>
              <w:t>电源状态</w:t>
            </w:r>
          </w:p>
        </w:tc>
        <w:tc>
          <w:tcPr>
            <w:tcW w:w="2279" w:type="dxa"/>
            <w:shd w:val="clear" w:color="auto" w:fill="D9D9D9" w:themeFill="background1" w:themeFillShade="D9"/>
          </w:tcPr>
          <w:p w14:paraId="514B01C8" w14:textId="77777777" w:rsidR="000B4638" w:rsidRPr="006869C1" w:rsidRDefault="000B4638" w:rsidP="000B4638">
            <w:r w:rsidRPr="006869C1">
              <w:t>测试方法</w:t>
            </w:r>
          </w:p>
        </w:tc>
        <w:tc>
          <w:tcPr>
            <w:tcW w:w="2279" w:type="dxa"/>
            <w:shd w:val="clear" w:color="auto" w:fill="D9D9D9" w:themeFill="background1" w:themeFillShade="D9"/>
          </w:tcPr>
          <w:p w14:paraId="45903830" w14:textId="77777777" w:rsidR="000B4638" w:rsidRPr="006869C1" w:rsidRDefault="000B4638" w:rsidP="000B4638">
            <w:r w:rsidRPr="006869C1">
              <w:rPr>
                <w:rFonts w:hint="eastAsia"/>
              </w:rPr>
              <w:t>通过标准</w:t>
            </w:r>
          </w:p>
        </w:tc>
        <w:tc>
          <w:tcPr>
            <w:tcW w:w="2280" w:type="dxa"/>
            <w:shd w:val="clear" w:color="auto" w:fill="D9D9D9" w:themeFill="background1" w:themeFillShade="D9"/>
          </w:tcPr>
          <w:p w14:paraId="48C85DCE" w14:textId="77777777" w:rsidR="000B4638" w:rsidRPr="006869C1" w:rsidRDefault="000B4638" w:rsidP="000B4638">
            <w:r w:rsidRPr="006869C1">
              <w:t>结果</w:t>
            </w:r>
          </w:p>
        </w:tc>
      </w:tr>
      <w:tr w:rsidR="000B4638" w:rsidRPr="006869C1" w14:paraId="475CFBCA" w14:textId="77777777" w:rsidTr="002D01BB">
        <w:tc>
          <w:tcPr>
            <w:tcW w:w="2171" w:type="dxa"/>
          </w:tcPr>
          <w:p w14:paraId="6F5AB899" w14:textId="77777777" w:rsidR="000B4638" w:rsidRPr="006869C1" w:rsidRDefault="000B4638" w:rsidP="000B4638">
            <w:r w:rsidRPr="006869C1">
              <w:t>反接</w:t>
            </w:r>
          </w:p>
        </w:tc>
        <w:tc>
          <w:tcPr>
            <w:tcW w:w="2279" w:type="dxa"/>
          </w:tcPr>
          <w:p w14:paraId="0668C530" w14:textId="77777777" w:rsidR="000B4638" w:rsidRPr="006869C1" w:rsidRDefault="000B4638" w:rsidP="000B4638">
            <w:r w:rsidRPr="006869C1">
              <w:t>将涡轮驱动器电源反向接入，通电，观察涡轮驱动板，将涡轮驱动器电源正向接入，通电，观察涡轮驱动板</w:t>
            </w:r>
          </w:p>
        </w:tc>
        <w:tc>
          <w:tcPr>
            <w:tcW w:w="2279" w:type="dxa"/>
          </w:tcPr>
          <w:p w14:paraId="7C6182CC" w14:textId="77777777" w:rsidR="000B4638" w:rsidRPr="006869C1" w:rsidRDefault="000B4638" w:rsidP="000B4638">
            <w:r w:rsidRPr="006869C1">
              <w:t>反向接入：涡轮</w:t>
            </w:r>
            <w:proofErr w:type="gramStart"/>
            <w:r w:rsidRPr="006869C1">
              <w:t>驱动板无烧毁</w:t>
            </w:r>
            <w:proofErr w:type="gramEnd"/>
            <w:r w:rsidRPr="006869C1">
              <w:t>，冒烟等不正常现象</w:t>
            </w:r>
          </w:p>
          <w:p w14:paraId="43E3CD70" w14:textId="77777777" w:rsidR="000B4638" w:rsidRPr="006869C1" w:rsidRDefault="001F048B" w:rsidP="000B4638">
            <w:r>
              <w:rPr>
                <w:rFonts w:hint="eastAsia"/>
              </w:rPr>
              <w:t>正常接入：涡轮驱动</w:t>
            </w:r>
            <w:proofErr w:type="gramStart"/>
            <w:r>
              <w:rPr>
                <w:rFonts w:hint="eastAsia"/>
              </w:rPr>
              <w:t>板运行</w:t>
            </w:r>
            <w:proofErr w:type="gramEnd"/>
            <w:r>
              <w:rPr>
                <w:rFonts w:hint="eastAsia"/>
              </w:rPr>
              <w:t>上电</w:t>
            </w:r>
            <w:r w:rsidR="000B4638" w:rsidRPr="006869C1">
              <w:rPr>
                <w:rFonts w:hint="eastAsia"/>
              </w:rPr>
              <w:t>，可以驱动涡轮转动</w:t>
            </w:r>
          </w:p>
        </w:tc>
        <w:tc>
          <w:tcPr>
            <w:tcW w:w="2280" w:type="dxa"/>
          </w:tcPr>
          <w:p w14:paraId="154D08F2" w14:textId="77777777" w:rsidR="000B4638" w:rsidRPr="006869C1" w:rsidRDefault="000B4638" w:rsidP="000B4638"/>
        </w:tc>
      </w:tr>
      <w:tr w:rsidR="000B4638" w:rsidRPr="006869C1" w14:paraId="1018534C" w14:textId="77777777" w:rsidTr="002D01BB">
        <w:tc>
          <w:tcPr>
            <w:tcW w:w="2171" w:type="dxa"/>
          </w:tcPr>
          <w:p w14:paraId="55343FFC" w14:textId="77777777" w:rsidR="000B4638" w:rsidRPr="006869C1" w:rsidRDefault="000B4638" w:rsidP="000B4638">
            <w:r w:rsidRPr="006869C1">
              <w:t>过流</w:t>
            </w:r>
          </w:p>
        </w:tc>
        <w:tc>
          <w:tcPr>
            <w:tcW w:w="2279" w:type="dxa"/>
          </w:tcPr>
          <w:p w14:paraId="50878AF3" w14:textId="77777777" w:rsidR="000B4638" w:rsidRPr="006869C1" w:rsidRDefault="000B4638" w:rsidP="000B4638">
            <w:r w:rsidRPr="006869C1">
              <w:t>将涡</w:t>
            </w:r>
            <w:r w:rsidR="00BF698E">
              <w:t>轮</w:t>
            </w:r>
            <w:r w:rsidRPr="006869C1">
              <w:t>驱动板连接涡轮线圈的接口短路，通电，输入转速信号，观察涡轮驱动器</w:t>
            </w:r>
          </w:p>
        </w:tc>
        <w:tc>
          <w:tcPr>
            <w:tcW w:w="2279" w:type="dxa"/>
          </w:tcPr>
          <w:p w14:paraId="7AEA7566" w14:textId="77777777" w:rsidR="000B4638" w:rsidRDefault="001F048B" w:rsidP="000B4638">
            <w:r>
              <w:t>短路</w:t>
            </w:r>
            <w:r w:rsidR="000B4638" w:rsidRPr="006869C1">
              <w:t>：保险管断开，无冒烟的现象</w:t>
            </w:r>
          </w:p>
          <w:p w14:paraId="0FA6C431" w14:textId="77777777" w:rsidR="001F048B" w:rsidRPr="006869C1" w:rsidRDefault="001F048B" w:rsidP="000B4638">
            <w:r>
              <w:rPr>
                <w:rFonts w:hint="eastAsia"/>
              </w:rPr>
              <w:t>正常接入：修复保险丝后，涡轮驱动</w:t>
            </w:r>
            <w:proofErr w:type="gramStart"/>
            <w:r>
              <w:rPr>
                <w:rFonts w:hint="eastAsia"/>
              </w:rPr>
              <w:t>板运行</w:t>
            </w:r>
            <w:proofErr w:type="gramEnd"/>
            <w:r>
              <w:rPr>
                <w:rFonts w:hint="eastAsia"/>
              </w:rPr>
              <w:t>上电</w:t>
            </w:r>
            <w:r w:rsidRPr="006869C1">
              <w:rPr>
                <w:rFonts w:hint="eastAsia"/>
              </w:rPr>
              <w:t>，可以驱动涡轮转动</w:t>
            </w:r>
          </w:p>
        </w:tc>
        <w:tc>
          <w:tcPr>
            <w:tcW w:w="2280" w:type="dxa"/>
          </w:tcPr>
          <w:p w14:paraId="0BC14247" w14:textId="77777777" w:rsidR="000B4638" w:rsidRPr="006869C1" w:rsidRDefault="000B4638" w:rsidP="000B4638"/>
        </w:tc>
      </w:tr>
      <w:tr w:rsidR="000B4638" w:rsidRPr="006869C1" w14:paraId="043CEC5D" w14:textId="77777777" w:rsidTr="002D01BB">
        <w:tc>
          <w:tcPr>
            <w:tcW w:w="2171" w:type="dxa"/>
          </w:tcPr>
          <w:p w14:paraId="10403240" w14:textId="77777777" w:rsidR="000B4638" w:rsidRPr="006869C1" w:rsidRDefault="000B4638" w:rsidP="000B4638">
            <w:r w:rsidRPr="006869C1">
              <w:t>过压</w:t>
            </w:r>
          </w:p>
        </w:tc>
        <w:tc>
          <w:tcPr>
            <w:tcW w:w="2279" w:type="dxa"/>
          </w:tcPr>
          <w:p w14:paraId="09D4781A" w14:textId="77777777" w:rsidR="000B4638" w:rsidRPr="006869C1" w:rsidRDefault="000B4638" w:rsidP="000B4638">
            <w:r w:rsidRPr="006869C1">
              <w:rPr>
                <w:rFonts w:hint="eastAsia"/>
              </w:rPr>
              <w:t>使涡轮转动，缓慢升高输入电压，观察当涡轮</w:t>
            </w:r>
            <w:r w:rsidRPr="006869C1">
              <w:rPr>
                <w:rFonts w:hint="eastAsia"/>
              </w:rPr>
              <w:lastRenderedPageBreak/>
              <w:t>停转时，输入电压值</w:t>
            </w:r>
          </w:p>
        </w:tc>
        <w:tc>
          <w:tcPr>
            <w:tcW w:w="2279" w:type="dxa"/>
          </w:tcPr>
          <w:p w14:paraId="37102F6C" w14:textId="77777777" w:rsidR="000B4638" w:rsidRPr="006869C1" w:rsidRDefault="000B4638" w:rsidP="00D16A3D">
            <w:r w:rsidRPr="006869C1">
              <w:lastRenderedPageBreak/>
              <w:t>停转电压：</w:t>
            </w:r>
            <w:r>
              <w:rPr>
                <w:rFonts w:hint="eastAsia"/>
              </w:rPr>
              <w:t>3</w:t>
            </w:r>
            <w:r w:rsidR="00D16A3D">
              <w:rPr>
                <w:rFonts w:hint="eastAsia"/>
              </w:rPr>
              <w:t>4-36V</w:t>
            </w:r>
          </w:p>
        </w:tc>
        <w:tc>
          <w:tcPr>
            <w:tcW w:w="2280" w:type="dxa"/>
          </w:tcPr>
          <w:p w14:paraId="02F821FF" w14:textId="77777777" w:rsidR="000B4638" w:rsidRPr="006869C1" w:rsidRDefault="000B4638" w:rsidP="000B4638"/>
        </w:tc>
      </w:tr>
      <w:tr w:rsidR="000B4638" w:rsidRPr="006869C1" w14:paraId="740583D3" w14:textId="77777777" w:rsidTr="002D01BB">
        <w:tc>
          <w:tcPr>
            <w:tcW w:w="2171" w:type="dxa"/>
          </w:tcPr>
          <w:p w14:paraId="30444C28" w14:textId="77777777" w:rsidR="000B4638" w:rsidRPr="006869C1" w:rsidRDefault="000B4638" w:rsidP="000B4638">
            <w:r w:rsidRPr="006869C1">
              <w:t>欠压</w:t>
            </w:r>
          </w:p>
        </w:tc>
        <w:tc>
          <w:tcPr>
            <w:tcW w:w="2279" w:type="dxa"/>
          </w:tcPr>
          <w:p w14:paraId="472A76FC" w14:textId="77777777" w:rsidR="000B4638" w:rsidRPr="006869C1" w:rsidRDefault="000B4638" w:rsidP="000B4638">
            <w:r w:rsidRPr="006869C1">
              <w:rPr>
                <w:rFonts w:hint="eastAsia"/>
              </w:rPr>
              <w:t>使涡轮转动，缓慢减低输入电压，观察当涡轮停转时，输入电压值</w:t>
            </w:r>
          </w:p>
        </w:tc>
        <w:tc>
          <w:tcPr>
            <w:tcW w:w="2279" w:type="dxa"/>
          </w:tcPr>
          <w:p w14:paraId="432371AF" w14:textId="77777777" w:rsidR="000B4638" w:rsidRPr="006869C1" w:rsidRDefault="000B4638" w:rsidP="000B4638">
            <w:r w:rsidRPr="006869C1">
              <w:t>停转电压：</w:t>
            </w:r>
            <w:r w:rsidR="00D16A3D">
              <w:rPr>
                <w:rFonts w:hint="eastAsia"/>
              </w:rPr>
              <w:t>17-</w:t>
            </w:r>
            <w:r w:rsidRPr="006869C1">
              <w:rPr>
                <w:rFonts w:hint="eastAsia"/>
              </w:rPr>
              <w:t>19V</w:t>
            </w:r>
          </w:p>
        </w:tc>
        <w:tc>
          <w:tcPr>
            <w:tcW w:w="2280" w:type="dxa"/>
          </w:tcPr>
          <w:p w14:paraId="41CD1759" w14:textId="77777777" w:rsidR="000B4638" w:rsidRPr="006869C1" w:rsidRDefault="000B4638" w:rsidP="000B4638"/>
        </w:tc>
      </w:tr>
      <w:tr w:rsidR="00CB3806" w:rsidRPr="006869C1" w14:paraId="65748B85" w14:textId="77777777" w:rsidTr="002D01BB">
        <w:tc>
          <w:tcPr>
            <w:tcW w:w="2171" w:type="dxa"/>
          </w:tcPr>
          <w:p w14:paraId="129F3555" w14:textId="77777777" w:rsidR="00CB3806" w:rsidRPr="006869C1" w:rsidRDefault="00CB3806" w:rsidP="000B4638">
            <w:r>
              <w:t>超温</w:t>
            </w:r>
          </w:p>
        </w:tc>
        <w:tc>
          <w:tcPr>
            <w:tcW w:w="2279" w:type="dxa"/>
          </w:tcPr>
          <w:p w14:paraId="00CDC524" w14:textId="77777777" w:rsidR="00CB3806" w:rsidRPr="006869C1" w:rsidRDefault="00CB3806" w:rsidP="000B4638">
            <w:r w:rsidRPr="006869C1">
              <w:rPr>
                <w:rFonts w:hint="eastAsia"/>
              </w:rPr>
              <w:t>使涡轮转动，</w:t>
            </w:r>
            <w:r>
              <w:rPr>
                <w:rFonts w:hint="eastAsia"/>
              </w:rPr>
              <w:t>拔掉测温电阻或制造高温</w:t>
            </w:r>
          </w:p>
        </w:tc>
        <w:tc>
          <w:tcPr>
            <w:tcW w:w="2279" w:type="dxa"/>
          </w:tcPr>
          <w:p w14:paraId="71109F96" w14:textId="77777777" w:rsidR="00CB3806" w:rsidRPr="006869C1" w:rsidRDefault="00CB3806" w:rsidP="000B4638">
            <w:r>
              <w:t>超温时涡轮停转，恢复后涡轮正常转动</w:t>
            </w:r>
          </w:p>
        </w:tc>
        <w:tc>
          <w:tcPr>
            <w:tcW w:w="2280" w:type="dxa"/>
          </w:tcPr>
          <w:p w14:paraId="25C72F76" w14:textId="5368B71D" w:rsidR="00CB3806" w:rsidRPr="006869C1" w:rsidRDefault="00752B9E" w:rsidP="000B4638">
            <w:r>
              <w:rPr>
                <w:rFonts w:hint="eastAsia"/>
              </w:rPr>
              <w:t>N/C</w:t>
            </w:r>
          </w:p>
        </w:tc>
      </w:tr>
    </w:tbl>
    <w:p w14:paraId="43195C5C" w14:textId="77777777" w:rsidR="00E01B21" w:rsidRDefault="000B4638" w:rsidP="00E01B21">
      <w:pPr>
        <w:pStyle w:val="2"/>
        <w:rPr>
          <w:color w:val="000000" w:themeColor="text1"/>
        </w:rPr>
      </w:pPr>
      <w:bookmarkStart w:id="17" w:name="_Toc131168034"/>
      <w:r w:rsidRPr="00DA107C">
        <w:rPr>
          <w:rFonts w:hint="eastAsia"/>
          <w:color w:val="000000" w:themeColor="text1"/>
        </w:rPr>
        <w:t>噪声</w:t>
      </w:r>
      <w:r w:rsidR="00E01B21" w:rsidRPr="00EB7921">
        <w:rPr>
          <w:rFonts w:hint="eastAsia"/>
          <w:color w:val="000000" w:themeColor="text1"/>
        </w:rPr>
        <w:t>测试</w:t>
      </w:r>
      <w:bookmarkEnd w:id="17"/>
    </w:p>
    <w:p w14:paraId="3EF9169B" w14:textId="77777777" w:rsidR="000B4638" w:rsidRDefault="000B4638" w:rsidP="000B4638">
      <w:pPr>
        <w:pStyle w:val="a0"/>
      </w:pPr>
      <w:r w:rsidRPr="006869C1">
        <w:t>将驱动器和荷兰涡轮放置于静音室，音频探头放置于</w:t>
      </w:r>
      <w:r w:rsidR="00BF698E">
        <w:t>进气口</w:t>
      </w:r>
      <w:r w:rsidRPr="006869C1">
        <w:rPr>
          <w:rFonts w:hint="eastAsia"/>
        </w:rPr>
        <w:t>1M</w:t>
      </w:r>
      <w:r w:rsidR="00BF698E">
        <w:rPr>
          <w:rFonts w:hint="eastAsia"/>
        </w:rPr>
        <w:t>的距离，设置转速，测量噪音。</w:t>
      </w:r>
      <w:r w:rsidR="00BF698E" w:rsidRPr="006869C1">
        <w:t xml:space="preserve"> </w:t>
      </w:r>
    </w:p>
    <w:p w14:paraId="74E50256" w14:textId="3FC2AA8B" w:rsidR="00481952" w:rsidRDefault="00481952" w:rsidP="000B4638">
      <w:pPr>
        <w:pStyle w:val="a0"/>
      </w:pPr>
      <w:r>
        <w:rPr>
          <w:rFonts w:hint="eastAsia"/>
        </w:rPr>
        <w:t>环境噪声：</w:t>
      </w:r>
      <w:r w:rsidR="00BF5653" w:rsidRPr="00BF5653">
        <w:rPr>
          <w:rFonts w:hint="eastAsia"/>
          <w:u w:val="single"/>
        </w:rPr>
        <w:t>41.8 dB(A)</w:t>
      </w:r>
    </w:p>
    <w:p w14:paraId="6CCED2BC" w14:textId="77777777" w:rsidR="00BF5653" w:rsidRDefault="00BF5653" w:rsidP="00BF5653">
      <w:pPr>
        <w:pStyle w:val="a0"/>
        <w:ind w:firstLineChars="0" w:firstLine="0"/>
      </w:pPr>
    </w:p>
    <w:tbl>
      <w:tblPr>
        <w:tblStyle w:val="af1"/>
        <w:tblpPr w:leftFromText="180" w:rightFromText="180" w:vertAnchor="text" w:horzAnchor="margin" w:tblpY="169"/>
        <w:tblW w:w="0" w:type="auto"/>
        <w:tblLook w:val="04A0" w:firstRow="1" w:lastRow="0" w:firstColumn="1" w:lastColumn="0" w:noHBand="0" w:noVBand="1"/>
      </w:tblPr>
      <w:tblGrid>
        <w:gridCol w:w="2171"/>
        <w:gridCol w:w="2279"/>
        <w:gridCol w:w="2279"/>
        <w:gridCol w:w="2280"/>
      </w:tblGrid>
      <w:tr w:rsidR="00C852D1" w:rsidRPr="006869C1" w14:paraId="6105E453" w14:textId="77777777" w:rsidTr="00C852D1">
        <w:tc>
          <w:tcPr>
            <w:tcW w:w="2171" w:type="dxa"/>
            <w:shd w:val="clear" w:color="auto" w:fill="D9D9D9" w:themeFill="background1" w:themeFillShade="D9"/>
          </w:tcPr>
          <w:p w14:paraId="7BE1F320" w14:textId="77777777" w:rsidR="00C852D1" w:rsidRPr="006869C1" w:rsidRDefault="00C852D1" w:rsidP="00C852D1">
            <w:r>
              <w:t>测试条件</w:t>
            </w:r>
          </w:p>
        </w:tc>
        <w:tc>
          <w:tcPr>
            <w:tcW w:w="2279" w:type="dxa"/>
            <w:shd w:val="clear" w:color="auto" w:fill="D9D9D9" w:themeFill="background1" w:themeFillShade="D9"/>
          </w:tcPr>
          <w:p w14:paraId="26390977" w14:textId="77777777" w:rsidR="00C852D1" w:rsidRPr="000B4638" w:rsidRDefault="00C852D1" w:rsidP="00C852D1">
            <w:pPr>
              <w:rPr>
                <w:highlight w:val="yellow"/>
              </w:rPr>
            </w:pPr>
            <w:r w:rsidRPr="004F2F03">
              <w:t>转速</w:t>
            </w:r>
            <w:r>
              <w:t>rpm</w:t>
            </w:r>
          </w:p>
        </w:tc>
        <w:tc>
          <w:tcPr>
            <w:tcW w:w="2279" w:type="dxa"/>
            <w:shd w:val="clear" w:color="auto" w:fill="D9D9D9" w:themeFill="background1" w:themeFillShade="D9"/>
          </w:tcPr>
          <w:p w14:paraId="752CD100" w14:textId="77777777" w:rsidR="00C852D1" w:rsidRPr="006869C1" w:rsidRDefault="00C852D1" w:rsidP="00C852D1">
            <w:r w:rsidRPr="006869C1">
              <w:rPr>
                <w:rFonts w:hint="eastAsia"/>
              </w:rPr>
              <w:t>通过标准</w:t>
            </w:r>
          </w:p>
        </w:tc>
        <w:tc>
          <w:tcPr>
            <w:tcW w:w="2280" w:type="dxa"/>
            <w:shd w:val="clear" w:color="auto" w:fill="D9D9D9" w:themeFill="background1" w:themeFillShade="D9"/>
          </w:tcPr>
          <w:p w14:paraId="535AE4BC" w14:textId="77777777" w:rsidR="00C852D1" w:rsidRPr="006869C1" w:rsidRDefault="00C852D1" w:rsidP="00C852D1">
            <w:r w:rsidRPr="006869C1">
              <w:t>结果</w:t>
            </w:r>
          </w:p>
        </w:tc>
      </w:tr>
      <w:tr w:rsidR="00C852D1" w:rsidRPr="006869C1" w14:paraId="191626C3" w14:textId="77777777" w:rsidTr="00C852D1">
        <w:tc>
          <w:tcPr>
            <w:tcW w:w="2171" w:type="dxa"/>
          </w:tcPr>
          <w:p w14:paraId="3A1530CD" w14:textId="77777777" w:rsidR="00C852D1" w:rsidRPr="006869C1" w:rsidRDefault="00C852D1" w:rsidP="00C852D1">
            <w:r>
              <w:t>对空吹</w:t>
            </w:r>
          </w:p>
        </w:tc>
        <w:tc>
          <w:tcPr>
            <w:tcW w:w="2279" w:type="dxa"/>
          </w:tcPr>
          <w:p w14:paraId="59FDEA7C" w14:textId="77777777" w:rsidR="00C852D1" w:rsidRPr="006869C1" w:rsidRDefault="00C852D1" w:rsidP="00C852D1">
            <w:r>
              <w:rPr>
                <w:rFonts w:hint="eastAsia"/>
              </w:rPr>
              <w:t>60000</w:t>
            </w:r>
          </w:p>
        </w:tc>
        <w:tc>
          <w:tcPr>
            <w:tcW w:w="2279" w:type="dxa"/>
          </w:tcPr>
          <w:p w14:paraId="7D1971DB" w14:textId="77777777" w:rsidR="00C852D1" w:rsidRPr="006869C1" w:rsidRDefault="00C852D1" w:rsidP="00C852D1">
            <w:r>
              <w:rPr>
                <w:rFonts w:hint="eastAsia"/>
              </w:rPr>
              <w:t>&lt;80dB(A)</w:t>
            </w:r>
          </w:p>
        </w:tc>
        <w:tc>
          <w:tcPr>
            <w:tcW w:w="2280" w:type="dxa"/>
          </w:tcPr>
          <w:p w14:paraId="5431E474" w14:textId="4472B325" w:rsidR="00C852D1" w:rsidRPr="006869C1" w:rsidRDefault="00C852D1" w:rsidP="00C852D1"/>
        </w:tc>
      </w:tr>
      <w:tr w:rsidR="00C852D1" w:rsidRPr="006869C1" w14:paraId="5F01003B" w14:textId="77777777" w:rsidTr="00C852D1">
        <w:tc>
          <w:tcPr>
            <w:tcW w:w="2171" w:type="dxa"/>
          </w:tcPr>
          <w:p w14:paraId="01D9BA8B" w14:textId="77777777" w:rsidR="00C852D1" w:rsidRPr="006869C1" w:rsidRDefault="00C852D1" w:rsidP="00C852D1">
            <w:r>
              <w:t>堵死</w:t>
            </w:r>
          </w:p>
        </w:tc>
        <w:tc>
          <w:tcPr>
            <w:tcW w:w="2279" w:type="dxa"/>
          </w:tcPr>
          <w:p w14:paraId="18D626B6" w14:textId="77777777" w:rsidR="00C852D1" w:rsidRPr="006869C1" w:rsidRDefault="00C852D1" w:rsidP="00C852D1">
            <w:r>
              <w:rPr>
                <w:rFonts w:hint="eastAsia"/>
              </w:rPr>
              <w:t>60000</w:t>
            </w:r>
          </w:p>
        </w:tc>
        <w:tc>
          <w:tcPr>
            <w:tcW w:w="2279" w:type="dxa"/>
          </w:tcPr>
          <w:p w14:paraId="6A97E125" w14:textId="77777777" w:rsidR="00C852D1" w:rsidRPr="006869C1" w:rsidRDefault="00C852D1" w:rsidP="00C852D1">
            <w:r>
              <w:rPr>
                <w:rFonts w:hint="eastAsia"/>
              </w:rPr>
              <w:t>&lt;80dB(A)</w:t>
            </w:r>
          </w:p>
        </w:tc>
        <w:tc>
          <w:tcPr>
            <w:tcW w:w="2280" w:type="dxa"/>
          </w:tcPr>
          <w:p w14:paraId="5FA52ECB" w14:textId="7F4F78DD" w:rsidR="00C852D1" w:rsidRPr="006869C1" w:rsidRDefault="00C852D1" w:rsidP="00C852D1"/>
        </w:tc>
      </w:tr>
    </w:tbl>
    <w:p w14:paraId="5BFE3C5A" w14:textId="77777777" w:rsidR="00C852D1" w:rsidRDefault="00C852D1" w:rsidP="00BF5653">
      <w:pPr>
        <w:pStyle w:val="a0"/>
        <w:ind w:firstLineChars="0" w:firstLine="0"/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039"/>
        <w:gridCol w:w="3039"/>
        <w:gridCol w:w="2961"/>
      </w:tblGrid>
      <w:tr w:rsidR="00BF5653" w14:paraId="0B04CCD3" w14:textId="77777777" w:rsidTr="00C852D1">
        <w:tc>
          <w:tcPr>
            <w:tcW w:w="3039" w:type="dxa"/>
          </w:tcPr>
          <w:p w14:paraId="526AA436" w14:textId="63029FB8" w:rsidR="00BF5653" w:rsidRDefault="00BF5653" w:rsidP="00BF5653">
            <w:pPr>
              <w:pStyle w:val="a0"/>
              <w:ind w:firstLineChars="0" w:firstLine="0"/>
            </w:pPr>
            <w:r w:rsidRPr="004F2F03">
              <w:t>转速</w:t>
            </w:r>
            <w:r>
              <w:rPr>
                <w:rFonts w:hint="eastAsia"/>
              </w:rPr>
              <w:t>（</w:t>
            </w:r>
            <w:r>
              <w:t>rpm</w:t>
            </w:r>
            <w:r>
              <w:rPr>
                <w:rFonts w:hint="eastAsia"/>
              </w:rPr>
              <w:t>）</w:t>
            </w:r>
          </w:p>
        </w:tc>
        <w:tc>
          <w:tcPr>
            <w:tcW w:w="3039" w:type="dxa"/>
          </w:tcPr>
          <w:p w14:paraId="602A8D9F" w14:textId="5F70110A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对空</w:t>
            </w:r>
            <w:r>
              <w:rPr>
                <w:rFonts w:hint="eastAsia"/>
              </w:rPr>
              <w:t>dB(A)</w:t>
            </w:r>
          </w:p>
        </w:tc>
        <w:tc>
          <w:tcPr>
            <w:tcW w:w="2961" w:type="dxa"/>
          </w:tcPr>
          <w:p w14:paraId="5B87FD14" w14:textId="10EB2A73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堵死</w:t>
            </w:r>
            <w:r>
              <w:rPr>
                <w:rFonts w:hint="eastAsia"/>
              </w:rPr>
              <w:t>dB(A)</w:t>
            </w:r>
          </w:p>
        </w:tc>
      </w:tr>
      <w:tr w:rsidR="00BF5653" w14:paraId="1607F196" w14:textId="77777777" w:rsidTr="00C852D1">
        <w:tc>
          <w:tcPr>
            <w:tcW w:w="3039" w:type="dxa"/>
          </w:tcPr>
          <w:p w14:paraId="523264FC" w14:textId="19A62BC6" w:rsidR="00BF5653" w:rsidRDefault="00B748C8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15770</w:t>
            </w:r>
          </w:p>
        </w:tc>
        <w:tc>
          <w:tcPr>
            <w:tcW w:w="3039" w:type="dxa"/>
          </w:tcPr>
          <w:p w14:paraId="7259096F" w14:textId="7725AB38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45.9</w:t>
            </w:r>
          </w:p>
        </w:tc>
        <w:tc>
          <w:tcPr>
            <w:tcW w:w="2961" w:type="dxa"/>
          </w:tcPr>
          <w:p w14:paraId="5CCBEB1F" w14:textId="6EF88269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42.6</w:t>
            </w:r>
          </w:p>
        </w:tc>
      </w:tr>
      <w:tr w:rsidR="00BF5653" w14:paraId="42B7D3DD" w14:textId="77777777" w:rsidTr="00C852D1">
        <w:tc>
          <w:tcPr>
            <w:tcW w:w="3039" w:type="dxa"/>
          </w:tcPr>
          <w:p w14:paraId="49CBBB7E" w14:textId="6D344CFF" w:rsidR="00BF5653" w:rsidRDefault="00B748C8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31300</w:t>
            </w:r>
          </w:p>
        </w:tc>
        <w:tc>
          <w:tcPr>
            <w:tcW w:w="3039" w:type="dxa"/>
          </w:tcPr>
          <w:p w14:paraId="27E4ACDD" w14:textId="5233B2AF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60.7</w:t>
            </w:r>
          </w:p>
        </w:tc>
        <w:tc>
          <w:tcPr>
            <w:tcW w:w="2961" w:type="dxa"/>
          </w:tcPr>
          <w:p w14:paraId="0AC856D5" w14:textId="04DE5A67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52.8</w:t>
            </w:r>
          </w:p>
        </w:tc>
      </w:tr>
      <w:tr w:rsidR="00BF5653" w14:paraId="07C6C637" w14:textId="77777777" w:rsidTr="00C852D1">
        <w:tc>
          <w:tcPr>
            <w:tcW w:w="3039" w:type="dxa"/>
          </w:tcPr>
          <w:p w14:paraId="21479EC0" w14:textId="0ECA7E02" w:rsidR="00BF5653" w:rsidRDefault="00B748C8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46770</w:t>
            </w:r>
          </w:p>
        </w:tc>
        <w:tc>
          <w:tcPr>
            <w:tcW w:w="3039" w:type="dxa"/>
          </w:tcPr>
          <w:p w14:paraId="53A200F1" w14:textId="44CA79DC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70.3</w:t>
            </w:r>
          </w:p>
        </w:tc>
        <w:tc>
          <w:tcPr>
            <w:tcW w:w="2961" w:type="dxa"/>
          </w:tcPr>
          <w:p w14:paraId="090B0B8D" w14:textId="7ED4CB47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58.8</w:t>
            </w:r>
          </w:p>
        </w:tc>
      </w:tr>
      <w:tr w:rsidR="00BF5653" w14:paraId="679F9A49" w14:textId="77777777" w:rsidTr="00C852D1">
        <w:tc>
          <w:tcPr>
            <w:tcW w:w="3039" w:type="dxa"/>
          </w:tcPr>
          <w:p w14:paraId="6FAEE2FA" w14:textId="6EB707AF" w:rsidR="00BF5653" w:rsidRDefault="00B748C8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60000</w:t>
            </w:r>
          </w:p>
        </w:tc>
        <w:tc>
          <w:tcPr>
            <w:tcW w:w="3039" w:type="dxa"/>
          </w:tcPr>
          <w:p w14:paraId="23467719" w14:textId="78E04DB8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74.2</w:t>
            </w:r>
          </w:p>
        </w:tc>
        <w:tc>
          <w:tcPr>
            <w:tcW w:w="2961" w:type="dxa"/>
          </w:tcPr>
          <w:p w14:paraId="6153D1AC" w14:textId="316ECC35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61.6</w:t>
            </w:r>
          </w:p>
        </w:tc>
      </w:tr>
      <w:tr w:rsidR="00BF5653" w14:paraId="020A5F0B" w14:textId="77777777" w:rsidTr="00C852D1">
        <w:tc>
          <w:tcPr>
            <w:tcW w:w="3039" w:type="dxa"/>
          </w:tcPr>
          <w:p w14:paraId="70EEC473" w14:textId="77777777" w:rsidR="00BF5653" w:rsidRDefault="00BF5653" w:rsidP="00BF5653">
            <w:pPr>
              <w:pStyle w:val="a0"/>
              <w:ind w:firstLineChars="0" w:firstLine="0"/>
            </w:pPr>
          </w:p>
        </w:tc>
        <w:tc>
          <w:tcPr>
            <w:tcW w:w="3039" w:type="dxa"/>
          </w:tcPr>
          <w:p w14:paraId="12F35921" w14:textId="77777777" w:rsidR="00BF5653" w:rsidRDefault="00BF5653" w:rsidP="00BF5653">
            <w:pPr>
              <w:pStyle w:val="a0"/>
              <w:ind w:firstLineChars="0" w:firstLine="0"/>
            </w:pPr>
          </w:p>
        </w:tc>
        <w:tc>
          <w:tcPr>
            <w:tcW w:w="2961" w:type="dxa"/>
          </w:tcPr>
          <w:p w14:paraId="1CAF0974" w14:textId="77777777" w:rsidR="00BF5653" w:rsidRDefault="00BF5653" w:rsidP="00BF5653">
            <w:pPr>
              <w:pStyle w:val="a0"/>
              <w:ind w:firstLineChars="0" w:firstLine="0"/>
            </w:pPr>
          </w:p>
        </w:tc>
      </w:tr>
    </w:tbl>
    <w:p w14:paraId="6EC7BED6" w14:textId="77777777" w:rsidR="00BF5653" w:rsidRDefault="00BF5653" w:rsidP="00BF5653">
      <w:pPr>
        <w:pStyle w:val="a0"/>
        <w:ind w:firstLineChars="0" w:firstLine="0"/>
      </w:pPr>
    </w:p>
    <w:p w14:paraId="3EB184DA" w14:textId="77777777" w:rsidR="00C852D1" w:rsidRPr="006869C1" w:rsidRDefault="00C852D1" w:rsidP="00BF5653">
      <w:pPr>
        <w:pStyle w:val="a0"/>
        <w:ind w:firstLineChars="0" w:firstLine="0"/>
      </w:pPr>
    </w:p>
    <w:p w14:paraId="35FE908C" w14:textId="77777777" w:rsidR="0030110F" w:rsidRDefault="000B4638">
      <w:pPr>
        <w:pStyle w:val="1"/>
        <w:rPr>
          <w:rFonts w:ascii="Arial" w:hAnsi="Arial" w:cs="Arial"/>
          <w:bCs w:val="0"/>
        </w:rPr>
      </w:pPr>
      <w:bookmarkStart w:id="18" w:name="_Toc109995518"/>
      <w:bookmarkStart w:id="19" w:name="_Toc119330859"/>
      <w:bookmarkStart w:id="20" w:name="_Toc131168036"/>
      <w:r w:rsidRPr="009A15C5">
        <w:rPr>
          <w:rFonts w:ascii="Arial" w:hAnsi="Arial" w:cs="Arial" w:hint="eastAsia"/>
          <w:bCs w:val="0"/>
        </w:rPr>
        <w:lastRenderedPageBreak/>
        <w:t>报告分析</w:t>
      </w:r>
      <w:bookmarkEnd w:id="18"/>
      <w:bookmarkEnd w:id="19"/>
      <w:bookmarkEnd w:id="20"/>
    </w:p>
    <w:p w14:paraId="01FC2527" w14:textId="77777777" w:rsidR="005E2D41" w:rsidRDefault="005E2D41" w:rsidP="005E2D41">
      <w:pPr>
        <w:pStyle w:val="a0"/>
      </w:pPr>
    </w:p>
    <w:p w14:paraId="4129F7EC" w14:textId="0EC532F6" w:rsidR="005E2D41" w:rsidRDefault="00752B9E" w:rsidP="005E2D41">
      <w:pPr>
        <w:pStyle w:val="a0"/>
      </w:pPr>
      <w:r>
        <w:rPr>
          <w:rFonts w:hint="eastAsia"/>
        </w:rPr>
        <w:t>风险分析：由于兼容原设计引脚，无涡轮温度检测功能，存在涡轮过温不能及时保护的问题；</w:t>
      </w:r>
    </w:p>
    <w:p w14:paraId="0218FFC4" w14:textId="77777777" w:rsidR="005E2D41" w:rsidRDefault="005E2D41" w:rsidP="005E2D41">
      <w:pPr>
        <w:pStyle w:val="a0"/>
      </w:pPr>
    </w:p>
    <w:p w14:paraId="1418C352" w14:textId="77777777" w:rsidR="005E2D41" w:rsidRDefault="005E2D41" w:rsidP="005E2D41">
      <w:pPr>
        <w:pStyle w:val="a0"/>
      </w:pPr>
    </w:p>
    <w:p w14:paraId="1509CE5A" w14:textId="77777777" w:rsidR="005E2D41" w:rsidRDefault="005E2D41" w:rsidP="005E2D41">
      <w:pPr>
        <w:pStyle w:val="a0"/>
      </w:pPr>
    </w:p>
    <w:p w14:paraId="343E0799" w14:textId="77777777" w:rsidR="005E2D41" w:rsidRDefault="005E2D41" w:rsidP="005E2D41">
      <w:pPr>
        <w:pStyle w:val="a0"/>
      </w:pPr>
    </w:p>
    <w:p w14:paraId="4AB63533" w14:textId="77777777" w:rsidR="005E2D41" w:rsidRDefault="005E2D41" w:rsidP="005E2D41">
      <w:pPr>
        <w:pStyle w:val="a0"/>
      </w:pPr>
    </w:p>
    <w:p w14:paraId="4B23BD58" w14:textId="77777777" w:rsidR="005E2D41" w:rsidRDefault="005E2D41" w:rsidP="005E2D41">
      <w:pPr>
        <w:pStyle w:val="a0"/>
      </w:pPr>
    </w:p>
    <w:p w14:paraId="3523AE50" w14:textId="77777777" w:rsidR="005E2D41" w:rsidRDefault="005E2D41" w:rsidP="005E2D41">
      <w:pPr>
        <w:pStyle w:val="a0"/>
      </w:pPr>
    </w:p>
    <w:p w14:paraId="34E308A2" w14:textId="77777777" w:rsidR="005E2D41" w:rsidRDefault="005E2D41" w:rsidP="005E2D41">
      <w:pPr>
        <w:pStyle w:val="a0"/>
      </w:pPr>
    </w:p>
    <w:p w14:paraId="04CEF2F7" w14:textId="77777777" w:rsidR="005E2D41" w:rsidRDefault="005E2D41" w:rsidP="005E2D41">
      <w:pPr>
        <w:pStyle w:val="a0"/>
      </w:pPr>
    </w:p>
    <w:p w14:paraId="124BA57B" w14:textId="77777777" w:rsidR="005E2D41" w:rsidRDefault="005E2D41" w:rsidP="005E2D41">
      <w:pPr>
        <w:pStyle w:val="a0"/>
      </w:pPr>
    </w:p>
    <w:p w14:paraId="7B18188D" w14:textId="77777777" w:rsidR="005E2D41" w:rsidRDefault="005E2D41" w:rsidP="005E2D41">
      <w:pPr>
        <w:pStyle w:val="a0"/>
      </w:pPr>
    </w:p>
    <w:p w14:paraId="6672D441" w14:textId="77777777" w:rsidR="005E2D41" w:rsidRDefault="005E2D41" w:rsidP="005E2D41">
      <w:pPr>
        <w:pStyle w:val="a0"/>
      </w:pPr>
    </w:p>
    <w:p w14:paraId="5E45A557" w14:textId="77777777" w:rsidR="005E2D41" w:rsidRDefault="005E2D41" w:rsidP="005E2D41">
      <w:pPr>
        <w:pStyle w:val="a0"/>
      </w:pPr>
    </w:p>
    <w:p w14:paraId="30E4F1BE" w14:textId="77777777" w:rsidR="005E2D41" w:rsidRDefault="005E2D41" w:rsidP="005E2D41">
      <w:pPr>
        <w:pStyle w:val="a0"/>
      </w:pPr>
    </w:p>
    <w:p w14:paraId="5A1AD885" w14:textId="77777777" w:rsidR="005E2D41" w:rsidRDefault="005E2D41" w:rsidP="005E2D41">
      <w:pPr>
        <w:pStyle w:val="a0"/>
      </w:pPr>
    </w:p>
    <w:p w14:paraId="52F13FA1" w14:textId="77777777" w:rsidR="005E2D41" w:rsidRDefault="005E2D41" w:rsidP="005E2D41">
      <w:pPr>
        <w:pStyle w:val="a0"/>
      </w:pPr>
    </w:p>
    <w:p w14:paraId="0C22F11D" w14:textId="77777777" w:rsidR="005E2D41" w:rsidRDefault="005E2D41" w:rsidP="005E2D41">
      <w:pPr>
        <w:pStyle w:val="a0"/>
      </w:pPr>
    </w:p>
    <w:p w14:paraId="33888F0C" w14:textId="77777777" w:rsidR="005E2D41" w:rsidRDefault="005E2D41" w:rsidP="005E2D41">
      <w:pPr>
        <w:pStyle w:val="a0"/>
      </w:pPr>
    </w:p>
    <w:p w14:paraId="18E48AF7" w14:textId="77777777" w:rsidR="005E2D41" w:rsidRDefault="005E2D41" w:rsidP="005E2D41">
      <w:pPr>
        <w:pStyle w:val="a0"/>
      </w:pPr>
    </w:p>
    <w:p w14:paraId="12B3E3C6" w14:textId="77777777" w:rsidR="000B4638" w:rsidRPr="000B4638" w:rsidRDefault="005E2D41" w:rsidP="00991478">
      <w:pPr>
        <w:pStyle w:val="a0"/>
        <w:ind w:firstLineChars="0" w:firstLine="0"/>
      </w:pPr>
      <w:r>
        <w:rPr>
          <w:rFonts w:hint="eastAsia"/>
        </w:rPr>
        <w:t xml:space="preserve">  </w:t>
      </w:r>
    </w:p>
    <w:sectPr w:rsidR="000B4638" w:rsidRPr="000B4638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type w:val="continuous"/>
      <w:pgSz w:w="11906" w:h="16838"/>
      <w:pgMar w:top="1134" w:right="1247" w:bottom="1134" w:left="1758" w:header="851" w:footer="992" w:gutter="0"/>
      <w:cols w:space="425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3028A7" w14:textId="77777777" w:rsidR="008253B5" w:rsidRDefault="008253B5">
      <w:pPr>
        <w:spacing w:before="0"/>
      </w:pPr>
      <w:r>
        <w:separator/>
      </w:r>
    </w:p>
  </w:endnote>
  <w:endnote w:type="continuationSeparator" w:id="0">
    <w:p w14:paraId="2B66CF5B" w14:textId="77777777" w:rsidR="008253B5" w:rsidRDefault="008253B5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2F9DB3" w14:textId="77777777" w:rsidR="003868BC" w:rsidRDefault="003868BC">
    <w:pPr>
      <w:pStyle w:val="ab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FE05F4">
      <w:rPr>
        <w:noProof/>
        <w:kern w:val="0"/>
        <w:szCs w:val="21"/>
      </w:rPr>
      <w:t>10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F42312" w14:textId="77777777" w:rsidR="003868BC" w:rsidRDefault="003868BC">
    <w:pPr>
      <w:pStyle w:val="ac"/>
      <w:pBdr>
        <w:top w:val="single" w:sz="4" w:space="1" w:color="auto"/>
      </w:pBdr>
      <w:tabs>
        <w:tab w:val="clear" w:pos="8306"/>
        <w:tab w:val="left" w:pos="145"/>
        <w:tab w:val="right" w:pos="8640"/>
        <w:tab w:val="right" w:pos="8901"/>
      </w:tabs>
      <w:jc w:val="left"/>
      <w:rPr>
        <w:kern w:val="0"/>
        <w:szCs w:val="21"/>
      </w:rPr>
    </w:pPr>
    <w:r>
      <w:rPr>
        <w:spacing w:val="5"/>
      </w:rPr>
      <w:tab/>
    </w:r>
    <w:r>
      <w:rPr>
        <w:spacing w:val="5"/>
      </w:rPr>
      <w:t>机密</w:t>
    </w:r>
    <w:r>
      <w:rPr>
        <w:rFonts w:hint="eastAsia"/>
      </w:rPr>
      <w:t>文件，知识产权</w:t>
    </w:r>
    <w:proofErr w:type="gramStart"/>
    <w:r>
      <w:rPr>
        <w:rFonts w:hint="eastAsia"/>
      </w:rPr>
      <w:t>属谊安公司</w:t>
    </w:r>
    <w:proofErr w:type="gramEnd"/>
    <w:r>
      <w:rPr>
        <w:rFonts w:hint="eastAsia"/>
      </w:rPr>
      <w:t>所有</w:t>
    </w:r>
    <w:r>
      <w:rPr>
        <w:spacing w:val="5"/>
      </w:rPr>
      <w:tab/>
    </w:r>
    <w:r>
      <w:rPr>
        <w:rFonts w:hint="eastAsia"/>
        <w:spacing w:val="5"/>
      </w:rPr>
      <w:t xml:space="preserve">                                           </w: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BB06E3">
      <w:rPr>
        <w:noProof/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BB06E3">
      <w:rPr>
        <w:noProof/>
        <w:kern w:val="0"/>
        <w:szCs w:val="21"/>
      </w:rPr>
      <w:t>10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82ED70" w14:textId="77777777" w:rsidR="008253B5" w:rsidRDefault="008253B5">
      <w:pPr>
        <w:spacing w:before="0"/>
      </w:pPr>
      <w:r>
        <w:separator/>
      </w:r>
    </w:p>
  </w:footnote>
  <w:footnote w:type="continuationSeparator" w:id="0">
    <w:p w14:paraId="7FE7878D" w14:textId="77777777" w:rsidR="008253B5" w:rsidRDefault="008253B5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46AC78" w14:textId="77777777" w:rsidR="003868BC" w:rsidRDefault="003868BC">
    <w:pPr>
      <w:pStyle w:val="ac"/>
      <w:pBdr>
        <w:bottom w:val="single" w:sz="4" w:space="1" w:color="auto"/>
      </w:pBdr>
      <w:jc w:val="both"/>
    </w:pPr>
    <w:r>
      <w:fldChar w:fldCharType="begin"/>
    </w:r>
    <w:r>
      <w:instrText xml:space="preserve"> DOCPROPERTY "</w:instrText>
    </w:r>
    <w:r>
      <w:instrText>文件编号</w:instrText>
    </w:r>
    <w:r>
      <w:instrText xml:space="preserve">"  \* MERGEFORMAT </w:instrText>
    </w:r>
    <w:r>
      <w:fldChar w:fldCharType="separate"/>
    </w:r>
    <w:r w:rsidR="00FE05F4" w:rsidRPr="00FE05F4">
      <w:rPr>
        <w:rFonts w:hint="eastAsia"/>
        <w:b/>
        <w:bCs/>
      </w:rPr>
      <w:t>文件编号</w:t>
    </w:r>
    <w:r>
      <w:fldChar w:fldCharType="end"/>
    </w:r>
    <w:r>
      <w:rPr>
        <w:rFonts w:hint="eastAsia"/>
      </w:rPr>
      <w:t>（</w:t>
    </w:r>
    <w:r>
      <w:rPr>
        <w:rFonts w:hint="eastAsia"/>
      </w:rPr>
      <w:fldChar w:fldCharType="begin"/>
    </w:r>
    <w:r>
      <w:instrText xml:space="preserve"> DOCPROPERTY "</w:instrText>
    </w:r>
    <w:r>
      <w:instrText>版本</w:instrText>
    </w:r>
    <w:r>
      <w:instrText xml:space="preserve">"  \* MERGEFORMAT </w:instrText>
    </w:r>
    <w:r>
      <w:rPr>
        <w:rFonts w:hint="eastAsia"/>
      </w:rPr>
      <w:fldChar w:fldCharType="separate"/>
    </w:r>
    <w:r w:rsidR="00FE05F4">
      <w:rPr>
        <w:rFonts w:hint="eastAsia"/>
      </w:rPr>
      <w:t>版本</w:t>
    </w:r>
    <w:r>
      <w:rPr>
        <w:rFonts w:hint="eastAsia"/>
      </w:rPr>
      <w:fldChar w:fldCharType="end"/>
    </w:r>
    <w:r>
      <w:rPr>
        <w:rFonts w:hint="eastAsia"/>
      </w:rPr>
      <w:t>）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A5ED94" w14:textId="28A6C7A5" w:rsidR="003868BC" w:rsidRPr="00982F8C" w:rsidRDefault="003868BC">
    <w:pPr>
      <w:pStyle w:val="ac"/>
      <w:pBdr>
        <w:bottom w:val="single" w:sz="4" w:space="1" w:color="auto"/>
      </w:pBdr>
      <w:tabs>
        <w:tab w:val="clear" w:pos="8306"/>
        <w:tab w:val="right" w:pos="8640"/>
      </w:tabs>
      <w:ind w:right="380"/>
      <w:jc w:val="left"/>
      <w:rPr>
        <w:color w:val="00B0F0"/>
      </w:rPr>
    </w:pPr>
    <w:r w:rsidRPr="00982F8C">
      <w:rPr>
        <w:rFonts w:ascii="Verdana" w:eastAsia="Microsoft YaHei UI" w:hAnsi="Verdana"/>
        <w:noProof/>
        <w:color w:val="00B0F0"/>
        <w:sz w:val="20"/>
        <w:szCs w:val="20"/>
      </w:rPr>
      <w:drawing>
        <wp:inline distT="0" distB="0" distL="0" distR="0" wp14:anchorId="3E256844" wp14:editId="3C1DDCBC">
          <wp:extent cx="1316270" cy="215818"/>
          <wp:effectExtent l="0" t="0" r="0" b="0"/>
          <wp:docPr id="19" name="图片 19" descr="说明: 说明: E:\2016720-工作\接手后工作-夏婉君\17年\关于logo\OA发布信息\OA发布信息\logo源文件（不同格式）\中文-谊安标准LOGO-PNG文件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说明: 说明: E:\2016720-工作\接手后工作-夏婉君\17年\关于logo\OA发布信息\OA发布信息\logo源文件（不同格式）\中文-谊安标准LOGO-PNG文件-01.png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5882" cy="2255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color w:val="00B0F0"/>
        <w:spacing w:val="5"/>
        <w:sz w:val="24"/>
      </w:rPr>
      <w:t xml:space="preserve">       </w:t>
    </w:r>
    <w:r w:rsidR="00795D77">
      <w:rPr>
        <w:rFonts w:hint="eastAsia"/>
        <w:color w:val="00B0F0"/>
        <w:spacing w:val="5"/>
        <w:sz w:val="24"/>
      </w:rPr>
      <w:t xml:space="preserve">    </w:t>
    </w:r>
    <w:r w:rsidRPr="00BF49DA">
      <w:rPr>
        <w:rFonts w:hint="eastAsia"/>
        <w:color w:val="00B0F0"/>
        <w:spacing w:val="5"/>
        <w:sz w:val="21"/>
        <w:szCs w:val="21"/>
      </w:rPr>
      <w:t>涡轮驱动板</w:t>
    </w:r>
    <w:r w:rsidR="00795D77">
      <w:rPr>
        <w:rFonts w:hint="eastAsia"/>
        <w:color w:val="00B0F0"/>
        <w:spacing w:val="5"/>
        <w:sz w:val="21"/>
        <w:szCs w:val="21"/>
      </w:rPr>
      <w:t>单板测试</w:t>
    </w:r>
    <w:r w:rsidRPr="00BF49DA">
      <w:rPr>
        <w:rFonts w:hint="eastAsia"/>
        <w:color w:val="00B0F0"/>
        <w:spacing w:val="5"/>
        <w:sz w:val="21"/>
        <w:szCs w:val="21"/>
      </w:rPr>
      <w:t>大纲</w:t>
    </w:r>
    <w:r w:rsidRPr="00BF49DA">
      <w:rPr>
        <w:rFonts w:hint="eastAsia"/>
        <w:color w:val="00B0F0"/>
        <w:spacing w:val="5"/>
        <w:sz w:val="21"/>
        <w:szCs w:val="21"/>
      </w:rPr>
      <w:t>/ RD-NIP-M2-014-0</w:t>
    </w:r>
    <w:r w:rsidR="00795D77">
      <w:rPr>
        <w:rFonts w:hint="eastAsia"/>
        <w:color w:val="00B0F0"/>
        <w:spacing w:val="5"/>
        <w:sz w:val="21"/>
        <w:szCs w:val="21"/>
      </w:rPr>
      <w:t>3</w:t>
    </w:r>
    <w:r w:rsidRPr="00982F8C">
      <w:rPr>
        <w:rFonts w:hint="eastAsia"/>
        <w:color w:val="00B0F0"/>
        <w:spacing w:val="5"/>
      </w:rPr>
      <w:t>（</w:t>
    </w:r>
    <w:r w:rsidRPr="00982F8C">
      <w:rPr>
        <w:rFonts w:hint="eastAsia"/>
        <w:color w:val="00B0F0"/>
        <w:spacing w:val="5"/>
      </w:rPr>
      <w:t>1.</w:t>
    </w:r>
    <w:r w:rsidR="00350E98">
      <w:rPr>
        <w:color w:val="00B0F0"/>
        <w:spacing w:val="5"/>
      </w:rPr>
      <w:t>0</w:t>
    </w:r>
    <w:r w:rsidRPr="00982F8C">
      <w:rPr>
        <w:rFonts w:hint="eastAsia"/>
        <w:color w:val="00B0F0"/>
        <w:spacing w:val="5"/>
      </w:rPr>
      <w:t>0</w:t>
    </w:r>
    <w:r w:rsidRPr="00982F8C">
      <w:rPr>
        <w:rFonts w:hint="eastAsia"/>
        <w:color w:val="00B0F0"/>
        <w:spacing w:val="5"/>
      </w:rPr>
      <w:t>）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798AAC" w14:textId="77777777" w:rsidR="003868BC" w:rsidRDefault="003868BC">
    <w:pPr>
      <w:pStyle w:val="ac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E1BC4"/>
    <w:multiLevelType w:val="multilevel"/>
    <w:tmpl w:val="007E1BC4"/>
    <w:lvl w:ilvl="0">
      <w:start w:val="1"/>
      <w:numFmt w:val="decimal"/>
      <w:pStyle w:val="1"/>
      <w:suff w:val="nothing"/>
      <w:lvlText w:val="第%1章 "/>
      <w:lvlJc w:val="left"/>
      <w:pPr>
        <w:ind w:left="5671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19145BC0"/>
    <w:multiLevelType w:val="multilevel"/>
    <w:tmpl w:val="19145BC0"/>
    <w:lvl w:ilvl="0">
      <w:start w:val="1"/>
      <w:numFmt w:val="upperLetter"/>
      <w:pStyle w:val="Appendix1"/>
      <w:suff w:val="nothing"/>
      <w:lvlText w:val="附录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Appendix2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>
      <w:start w:val="1"/>
      <w:numFmt w:val="decimal"/>
      <w:pStyle w:val="Appendix3"/>
      <w:lvlText w:val="%1.%2.%3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3">
      <w:start w:val="1"/>
      <w:numFmt w:val="decimal"/>
      <w:pStyle w:val="Appendix4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left" w:pos="360"/>
        </w:tabs>
        <w:ind w:left="0" w:firstLine="0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left" w:pos="360"/>
        </w:tabs>
        <w:ind w:left="0" w:firstLine="0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left" w:pos="360"/>
        </w:tabs>
        <w:ind w:left="0" w:firstLine="0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left" w:pos="360"/>
        </w:tabs>
        <w:ind w:left="0" w:firstLine="0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left" w:pos="360"/>
        </w:tabs>
        <w:ind w:left="0" w:firstLine="0"/>
      </w:pPr>
      <w:rPr>
        <w:rFonts w:hint="eastAsia"/>
      </w:rPr>
    </w:lvl>
  </w:abstractNum>
  <w:abstractNum w:abstractNumId="2" w15:restartNumberingAfterBreak="0">
    <w:nsid w:val="30B54E77"/>
    <w:multiLevelType w:val="hybridMultilevel"/>
    <w:tmpl w:val="9CBC50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BE6FC0"/>
    <w:multiLevelType w:val="multilevel"/>
    <w:tmpl w:val="53BE6FC0"/>
    <w:lvl w:ilvl="0">
      <w:start w:val="1"/>
      <w:numFmt w:val="decimal"/>
      <w:pStyle w:val="10"/>
      <w:lvlText w:val="%1. "/>
      <w:lvlJc w:val="left"/>
      <w:pPr>
        <w:tabs>
          <w:tab w:val="left" w:pos="839"/>
        </w:tabs>
        <w:ind w:left="839" w:hanging="419"/>
      </w:pPr>
      <w:rPr>
        <w:rFonts w:hint="eastAsia"/>
      </w:rPr>
    </w:lvl>
    <w:lvl w:ilvl="1">
      <w:start w:val="1"/>
      <w:numFmt w:val="upperLetter"/>
      <w:pStyle w:val="20"/>
      <w:lvlText w:val="%2. "/>
      <w:lvlJc w:val="left"/>
      <w:pPr>
        <w:tabs>
          <w:tab w:val="left" w:pos="1049"/>
        </w:tabs>
        <w:ind w:left="1049" w:hanging="420"/>
      </w:pPr>
      <w:rPr>
        <w:rFonts w:hint="eastAsia"/>
      </w:rPr>
    </w:lvl>
    <w:lvl w:ilvl="2">
      <w:start w:val="1"/>
      <w:numFmt w:val="lowerLetter"/>
      <w:pStyle w:val="30"/>
      <w:lvlText w:val="%3. "/>
      <w:lvlJc w:val="left"/>
      <w:pPr>
        <w:tabs>
          <w:tab w:val="left" w:pos="1259"/>
        </w:tabs>
        <w:ind w:left="1259" w:hanging="420"/>
      </w:pPr>
      <w:rPr>
        <w:rFonts w:hint="eastAsia"/>
      </w:rPr>
    </w:lvl>
    <w:lvl w:ilvl="3">
      <w:start w:val="1"/>
      <w:numFmt w:val="lowerLetter"/>
      <w:pStyle w:val="40"/>
      <w:lvlText w:val="%4) "/>
      <w:lvlJc w:val="left"/>
      <w:pPr>
        <w:tabs>
          <w:tab w:val="left" w:pos="1469"/>
        </w:tabs>
        <w:ind w:left="1469" w:hanging="42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1259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1259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1259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1259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1259" w:firstLine="0"/>
      </w:pPr>
      <w:rPr>
        <w:rFonts w:hint="eastAsia"/>
      </w:rPr>
    </w:lvl>
  </w:abstractNum>
  <w:abstractNum w:abstractNumId="4" w15:restartNumberingAfterBreak="0">
    <w:nsid w:val="5A5C348D"/>
    <w:multiLevelType w:val="hybridMultilevel"/>
    <w:tmpl w:val="7D0A5F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6A55B4"/>
    <w:multiLevelType w:val="hybridMultilevel"/>
    <w:tmpl w:val="2B5E05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DE92E06"/>
    <w:multiLevelType w:val="hybridMultilevel"/>
    <w:tmpl w:val="9CBC50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39015439">
    <w:abstractNumId w:val="0"/>
  </w:num>
  <w:num w:numId="2" w16cid:durableId="406612995">
    <w:abstractNumId w:val="1"/>
  </w:num>
  <w:num w:numId="3" w16cid:durableId="467481764">
    <w:abstractNumId w:val="3"/>
  </w:num>
  <w:num w:numId="4" w16cid:durableId="530384551">
    <w:abstractNumId w:val="5"/>
  </w:num>
  <w:num w:numId="5" w16cid:durableId="1741636678">
    <w:abstractNumId w:val="4"/>
  </w:num>
  <w:num w:numId="6" w16cid:durableId="2094466701">
    <w:abstractNumId w:val="0"/>
  </w:num>
  <w:num w:numId="7" w16cid:durableId="1974865532">
    <w:abstractNumId w:val="0"/>
  </w:num>
  <w:num w:numId="8" w16cid:durableId="1672903083">
    <w:abstractNumId w:val="0"/>
  </w:num>
  <w:num w:numId="9" w16cid:durableId="1440835039">
    <w:abstractNumId w:val="6"/>
  </w:num>
  <w:num w:numId="10" w16cid:durableId="17787904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21DD"/>
    <w:rsid w:val="00001564"/>
    <w:rsid w:val="00001773"/>
    <w:rsid w:val="000061E5"/>
    <w:rsid w:val="00045CEE"/>
    <w:rsid w:val="00066AE5"/>
    <w:rsid w:val="0006754D"/>
    <w:rsid w:val="000771A2"/>
    <w:rsid w:val="00082D4D"/>
    <w:rsid w:val="000831EC"/>
    <w:rsid w:val="00094852"/>
    <w:rsid w:val="000962DF"/>
    <w:rsid w:val="000A0BC6"/>
    <w:rsid w:val="000B2011"/>
    <w:rsid w:val="000B4638"/>
    <w:rsid w:val="000B5883"/>
    <w:rsid w:val="000C1802"/>
    <w:rsid w:val="000C39C3"/>
    <w:rsid w:val="000C7A5C"/>
    <w:rsid w:val="000D46ED"/>
    <w:rsid w:val="000D48DD"/>
    <w:rsid w:val="000D58BE"/>
    <w:rsid w:val="000D5F4E"/>
    <w:rsid w:val="000E74CB"/>
    <w:rsid w:val="000F1735"/>
    <w:rsid w:val="00101FCF"/>
    <w:rsid w:val="00114F32"/>
    <w:rsid w:val="0013188B"/>
    <w:rsid w:val="001321DD"/>
    <w:rsid w:val="00134A2E"/>
    <w:rsid w:val="00140342"/>
    <w:rsid w:val="00145239"/>
    <w:rsid w:val="001663B5"/>
    <w:rsid w:val="00173ED4"/>
    <w:rsid w:val="00180CF5"/>
    <w:rsid w:val="001927E3"/>
    <w:rsid w:val="001B25E7"/>
    <w:rsid w:val="001B5C38"/>
    <w:rsid w:val="001D2293"/>
    <w:rsid w:val="001D3760"/>
    <w:rsid w:val="001F048B"/>
    <w:rsid w:val="001F4696"/>
    <w:rsid w:val="001F4CA1"/>
    <w:rsid w:val="001F5171"/>
    <w:rsid w:val="001F666A"/>
    <w:rsid w:val="002132D3"/>
    <w:rsid w:val="00222F5D"/>
    <w:rsid w:val="00223FFD"/>
    <w:rsid w:val="00233588"/>
    <w:rsid w:val="00233DDC"/>
    <w:rsid w:val="00235B05"/>
    <w:rsid w:val="00236838"/>
    <w:rsid w:val="00260DC0"/>
    <w:rsid w:val="00261611"/>
    <w:rsid w:val="0027286F"/>
    <w:rsid w:val="00273DF7"/>
    <w:rsid w:val="00286823"/>
    <w:rsid w:val="0029173E"/>
    <w:rsid w:val="00292C43"/>
    <w:rsid w:val="002A3EC9"/>
    <w:rsid w:val="002A5762"/>
    <w:rsid w:val="002B2126"/>
    <w:rsid w:val="002B22FE"/>
    <w:rsid w:val="002C242D"/>
    <w:rsid w:val="002D01BB"/>
    <w:rsid w:val="002D2FDC"/>
    <w:rsid w:val="002E6A3F"/>
    <w:rsid w:val="002F0CAA"/>
    <w:rsid w:val="002F478F"/>
    <w:rsid w:val="003005D6"/>
    <w:rsid w:val="0030110F"/>
    <w:rsid w:val="00307321"/>
    <w:rsid w:val="003105C4"/>
    <w:rsid w:val="00322D4C"/>
    <w:rsid w:val="00326847"/>
    <w:rsid w:val="00340DC1"/>
    <w:rsid w:val="0034466D"/>
    <w:rsid w:val="00350E98"/>
    <w:rsid w:val="00351AB7"/>
    <w:rsid w:val="00357B46"/>
    <w:rsid w:val="0036538E"/>
    <w:rsid w:val="00365411"/>
    <w:rsid w:val="00376084"/>
    <w:rsid w:val="00383A1A"/>
    <w:rsid w:val="0038440F"/>
    <w:rsid w:val="003868BC"/>
    <w:rsid w:val="00396334"/>
    <w:rsid w:val="003A2012"/>
    <w:rsid w:val="003C60D0"/>
    <w:rsid w:val="003E44B4"/>
    <w:rsid w:val="003F4928"/>
    <w:rsid w:val="003F69C4"/>
    <w:rsid w:val="00426403"/>
    <w:rsid w:val="00430158"/>
    <w:rsid w:val="00442908"/>
    <w:rsid w:val="0045135D"/>
    <w:rsid w:val="004557AB"/>
    <w:rsid w:val="00455851"/>
    <w:rsid w:val="004625D9"/>
    <w:rsid w:val="00470A71"/>
    <w:rsid w:val="00474ACF"/>
    <w:rsid w:val="00481952"/>
    <w:rsid w:val="00482C0B"/>
    <w:rsid w:val="004874CE"/>
    <w:rsid w:val="0049517E"/>
    <w:rsid w:val="004B1871"/>
    <w:rsid w:val="004C0A1A"/>
    <w:rsid w:val="004C1B1F"/>
    <w:rsid w:val="004C37F0"/>
    <w:rsid w:val="004C6837"/>
    <w:rsid w:val="004D449C"/>
    <w:rsid w:val="004F2F03"/>
    <w:rsid w:val="00505960"/>
    <w:rsid w:val="005368A2"/>
    <w:rsid w:val="0053796C"/>
    <w:rsid w:val="00542B22"/>
    <w:rsid w:val="00544D67"/>
    <w:rsid w:val="005456C2"/>
    <w:rsid w:val="00551DC0"/>
    <w:rsid w:val="00553B77"/>
    <w:rsid w:val="0056552C"/>
    <w:rsid w:val="005669E8"/>
    <w:rsid w:val="0057071A"/>
    <w:rsid w:val="0057083B"/>
    <w:rsid w:val="00570EDD"/>
    <w:rsid w:val="00576CE7"/>
    <w:rsid w:val="005B75B4"/>
    <w:rsid w:val="005C346B"/>
    <w:rsid w:val="005D2074"/>
    <w:rsid w:val="005D2A2B"/>
    <w:rsid w:val="005D3D0C"/>
    <w:rsid w:val="005D5CF3"/>
    <w:rsid w:val="005E2D41"/>
    <w:rsid w:val="005E405B"/>
    <w:rsid w:val="005F57C2"/>
    <w:rsid w:val="00616BD8"/>
    <w:rsid w:val="00617BBD"/>
    <w:rsid w:val="006218C2"/>
    <w:rsid w:val="00621DB1"/>
    <w:rsid w:val="00630FAC"/>
    <w:rsid w:val="006345CA"/>
    <w:rsid w:val="00646BB7"/>
    <w:rsid w:val="00663EF3"/>
    <w:rsid w:val="00663F25"/>
    <w:rsid w:val="00673AFD"/>
    <w:rsid w:val="006811EC"/>
    <w:rsid w:val="00683476"/>
    <w:rsid w:val="00685CFF"/>
    <w:rsid w:val="006A5D18"/>
    <w:rsid w:val="006B2AB8"/>
    <w:rsid w:val="006C6DB5"/>
    <w:rsid w:val="006D691F"/>
    <w:rsid w:val="006F2323"/>
    <w:rsid w:val="006F2714"/>
    <w:rsid w:val="006F4EC2"/>
    <w:rsid w:val="00704639"/>
    <w:rsid w:val="00704A84"/>
    <w:rsid w:val="00715F2F"/>
    <w:rsid w:val="007244F4"/>
    <w:rsid w:val="00724F64"/>
    <w:rsid w:val="00727B6C"/>
    <w:rsid w:val="00734B24"/>
    <w:rsid w:val="00746DF3"/>
    <w:rsid w:val="00752B9E"/>
    <w:rsid w:val="00753E87"/>
    <w:rsid w:val="00764F45"/>
    <w:rsid w:val="00774D0A"/>
    <w:rsid w:val="00782D0C"/>
    <w:rsid w:val="00786347"/>
    <w:rsid w:val="007938CE"/>
    <w:rsid w:val="007959FA"/>
    <w:rsid w:val="00795D77"/>
    <w:rsid w:val="007964A8"/>
    <w:rsid w:val="007B2B0D"/>
    <w:rsid w:val="007C3D48"/>
    <w:rsid w:val="007C5BA3"/>
    <w:rsid w:val="007D11D4"/>
    <w:rsid w:val="007D3DAE"/>
    <w:rsid w:val="008047B4"/>
    <w:rsid w:val="008206BA"/>
    <w:rsid w:val="008227E6"/>
    <w:rsid w:val="008253B5"/>
    <w:rsid w:val="00832408"/>
    <w:rsid w:val="008377C7"/>
    <w:rsid w:val="00840435"/>
    <w:rsid w:val="0084309B"/>
    <w:rsid w:val="008520B3"/>
    <w:rsid w:val="00852F41"/>
    <w:rsid w:val="00862A53"/>
    <w:rsid w:val="00880162"/>
    <w:rsid w:val="00883489"/>
    <w:rsid w:val="008A77FD"/>
    <w:rsid w:val="008B13AF"/>
    <w:rsid w:val="008C3C3C"/>
    <w:rsid w:val="008D0043"/>
    <w:rsid w:val="008D1BF8"/>
    <w:rsid w:val="008D591A"/>
    <w:rsid w:val="008F2034"/>
    <w:rsid w:val="0090016D"/>
    <w:rsid w:val="00904945"/>
    <w:rsid w:val="00906A99"/>
    <w:rsid w:val="0091088D"/>
    <w:rsid w:val="009307C1"/>
    <w:rsid w:val="009308BC"/>
    <w:rsid w:val="00946B95"/>
    <w:rsid w:val="00961C59"/>
    <w:rsid w:val="00982F8C"/>
    <w:rsid w:val="00991478"/>
    <w:rsid w:val="009B4233"/>
    <w:rsid w:val="009B64B8"/>
    <w:rsid w:val="009B66C4"/>
    <w:rsid w:val="009B688A"/>
    <w:rsid w:val="009D4A4B"/>
    <w:rsid w:val="009D7F9C"/>
    <w:rsid w:val="009E39E4"/>
    <w:rsid w:val="00A14C42"/>
    <w:rsid w:val="00A209ED"/>
    <w:rsid w:val="00A24A47"/>
    <w:rsid w:val="00A272D9"/>
    <w:rsid w:val="00A32391"/>
    <w:rsid w:val="00A4388C"/>
    <w:rsid w:val="00A50E50"/>
    <w:rsid w:val="00A613C1"/>
    <w:rsid w:val="00A6306C"/>
    <w:rsid w:val="00A66E96"/>
    <w:rsid w:val="00A710B4"/>
    <w:rsid w:val="00A8351C"/>
    <w:rsid w:val="00A84903"/>
    <w:rsid w:val="00A85197"/>
    <w:rsid w:val="00A87EA6"/>
    <w:rsid w:val="00A9753E"/>
    <w:rsid w:val="00AB5713"/>
    <w:rsid w:val="00AC1BFF"/>
    <w:rsid w:val="00AD00AD"/>
    <w:rsid w:val="00AD203D"/>
    <w:rsid w:val="00AE0A47"/>
    <w:rsid w:val="00AE16ED"/>
    <w:rsid w:val="00AE5B48"/>
    <w:rsid w:val="00AF7381"/>
    <w:rsid w:val="00B1166E"/>
    <w:rsid w:val="00B13176"/>
    <w:rsid w:val="00B163B0"/>
    <w:rsid w:val="00B170C0"/>
    <w:rsid w:val="00B201A4"/>
    <w:rsid w:val="00B25AFD"/>
    <w:rsid w:val="00B26AB9"/>
    <w:rsid w:val="00B43410"/>
    <w:rsid w:val="00B47BE0"/>
    <w:rsid w:val="00B54812"/>
    <w:rsid w:val="00B617FF"/>
    <w:rsid w:val="00B67B5F"/>
    <w:rsid w:val="00B748C8"/>
    <w:rsid w:val="00B867FA"/>
    <w:rsid w:val="00B934F7"/>
    <w:rsid w:val="00BA3090"/>
    <w:rsid w:val="00BB06E3"/>
    <w:rsid w:val="00BD20CF"/>
    <w:rsid w:val="00BE33F0"/>
    <w:rsid w:val="00BF1E76"/>
    <w:rsid w:val="00BF49DA"/>
    <w:rsid w:val="00BF5653"/>
    <w:rsid w:val="00BF698E"/>
    <w:rsid w:val="00BF7BC2"/>
    <w:rsid w:val="00C34D4C"/>
    <w:rsid w:val="00C36905"/>
    <w:rsid w:val="00C36AD4"/>
    <w:rsid w:val="00C410C4"/>
    <w:rsid w:val="00C52884"/>
    <w:rsid w:val="00C52BA2"/>
    <w:rsid w:val="00C55D5B"/>
    <w:rsid w:val="00C572CA"/>
    <w:rsid w:val="00C635A5"/>
    <w:rsid w:val="00C6575B"/>
    <w:rsid w:val="00C66215"/>
    <w:rsid w:val="00C72688"/>
    <w:rsid w:val="00C73904"/>
    <w:rsid w:val="00C73A9E"/>
    <w:rsid w:val="00C74290"/>
    <w:rsid w:val="00C77D56"/>
    <w:rsid w:val="00C81E46"/>
    <w:rsid w:val="00C832D4"/>
    <w:rsid w:val="00C852D1"/>
    <w:rsid w:val="00C96C8B"/>
    <w:rsid w:val="00CA0B4B"/>
    <w:rsid w:val="00CB0E82"/>
    <w:rsid w:val="00CB3806"/>
    <w:rsid w:val="00CC12C2"/>
    <w:rsid w:val="00CD3600"/>
    <w:rsid w:val="00D00511"/>
    <w:rsid w:val="00D03A55"/>
    <w:rsid w:val="00D16A3D"/>
    <w:rsid w:val="00D3325A"/>
    <w:rsid w:val="00D50AA4"/>
    <w:rsid w:val="00D53307"/>
    <w:rsid w:val="00D64B40"/>
    <w:rsid w:val="00D64E16"/>
    <w:rsid w:val="00D749DD"/>
    <w:rsid w:val="00D97BFA"/>
    <w:rsid w:val="00DA107C"/>
    <w:rsid w:val="00DA5087"/>
    <w:rsid w:val="00DE4D87"/>
    <w:rsid w:val="00DF3C73"/>
    <w:rsid w:val="00DF589B"/>
    <w:rsid w:val="00DF718C"/>
    <w:rsid w:val="00E00A6B"/>
    <w:rsid w:val="00E01B21"/>
    <w:rsid w:val="00E04EBC"/>
    <w:rsid w:val="00E60C67"/>
    <w:rsid w:val="00E720A6"/>
    <w:rsid w:val="00E723B7"/>
    <w:rsid w:val="00E76D8A"/>
    <w:rsid w:val="00E81F32"/>
    <w:rsid w:val="00E83095"/>
    <w:rsid w:val="00E854FD"/>
    <w:rsid w:val="00E861DF"/>
    <w:rsid w:val="00E9052C"/>
    <w:rsid w:val="00E91709"/>
    <w:rsid w:val="00EA4BD3"/>
    <w:rsid w:val="00EA6FEF"/>
    <w:rsid w:val="00EB0927"/>
    <w:rsid w:val="00EB2B4B"/>
    <w:rsid w:val="00EB7921"/>
    <w:rsid w:val="00EC06DA"/>
    <w:rsid w:val="00ED1E72"/>
    <w:rsid w:val="00ED4371"/>
    <w:rsid w:val="00EE4D07"/>
    <w:rsid w:val="00EE77B0"/>
    <w:rsid w:val="00EF0C10"/>
    <w:rsid w:val="00F06550"/>
    <w:rsid w:val="00F111B7"/>
    <w:rsid w:val="00F24D0B"/>
    <w:rsid w:val="00F346E6"/>
    <w:rsid w:val="00F36A43"/>
    <w:rsid w:val="00F50CC2"/>
    <w:rsid w:val="00F546DE"/>
    <w:rsid w:val="00F77D80"/>
    <w:rsid w:val="00F9189E"/>
    <w:rsid w:val="00F9243C"/>
    <w:rsid w:val="00F969F4"/>
    <w:rsid w:val="00F97CD8"/>
    <w:rsid w:val="00FB3A07"/>
    <w:rsid w:val="00FC04B3"/>
    <w:rsid w:val="00FE05F4"/>
    <w:rsid w:val="00FE2203"/>
    <w:rsid w:val="00FF0F26"/>
    <w:rsid w:val="7B302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FCCBC23"/>
  <w15:docId w15:val="{801EAAA1-5E89-430E-904A-A8F1F9B2F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header" w:qFormat="1"/>
    <w:lsdException w:name="footer" w:qFormat="1"/>
    <w:lsdException w:name="caption" w:qFormat="1"/>
    <w:lsdException w:name="table of figures" w:uiPriority="99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before="6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qFormat/>
    <w:pPr>
      <w:keepNext/>
      <w:keepLines/>
      <w:pageBreakBefore/>
      <w:numPr>
        <w:numId w:val="1"/>
      </w:numPr>
      <w:spacing w:before="240" w:after="120"/>
      <w:ind w:left="0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0"/>
    <w:qFormat/>
    <w:pPr>
      <w:keepNext/>
      <w:keepLines/>
      <w:numPr>
        <w:ilvl w:val="1"/>
        <w:numId w:val="1"/>
      </w:numPr>
      <w:tabs>
        <w:tab w:val="left" w:pos="525"/>
      </w:tabs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qFormat/>
    <w:pPr>
      <w:keepNext/>
      <w:keepLines/>
      <w:numPr>
        <w:ilvl w:val="2"/>
        <w:numId w:val="1"/>
      </w:numPr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0"/>
    <w:qFormat/>
    <w:pPr>
      <w:keepNext/>
      <w:keepLines/>
      <w:numPr>
        <w:ilvl w:val="3"/>
        <w:numId w:val="1"/>
      </w:numPr>
      <w:tabs>
        <w:tab w:val="left" w:pos="840"/>
      </w:tabs>
      <w:outlineLvl w:val="3"/>
    </w:pPr>
    <w:rPr>
      <w:b/>
      <w:bCs/>
      <w:sz w:val="24"/>
      <w:szCs w:val="28"/>
    </w:rPr>
  </w:style>
  <w:style w:type="paragraph" w:styleId="5">
    <w:name w:val="heading 5"/>
    <w:basedOn w:val="a"/>
    <w:next w:val="a0"/>
    <w:qFormat/>
    <w:pPr>
      <w:keepNext/>
      <w:keepLines/>
      <w:numPr>
        <w:ilvl w:val="4"/>
        <w:numId w:val="1"/>
      </w:numPr>
      <w:tabs>
        <w:tab w:val="left" w:pos="945"/>
      </w:tabs>
      <w:outlineLvl w:val="4"/>
    </w:pPr>
    <w:rPr>
      <w:b/>
      <w:bCs/>
      <w:szCs w:val="28"/>
    </w:rPr>
  </w:style>
  <w:style w:type="paragraph" w:styleId="6">
    <w:name w:val="heading 6"/>
    <w:basedOn w:val="a"/>
    <w:next w:val="a0"/>
    <w:qFormat/>
    <w:pPr>
      <w:numPr>
        <w:ilvl w:val="5"/>
        <w:numId w:val="1"/>
      </w:numPr>
      <w:outlineLvl w:val="5"/>
    </w:pPr>
    <w:rPr>
      <w:b/>
      <w:bCs/>
    </w:rPr>
  </w:style>
  <w:style w:type="paragraph" w:styleId="7">
    <w:name w:val="heading 7"/>
    <w:basedOn w:val="a"/>
    <w:next w:val="a0"/>
    <w:qFormat/>
    <w:pPr>
      <w:numPr>
        <w:ilvl w:val="6"/>
        <w:numId w:val="1"/>
      </w:numPr>
      <w:outlineLvl w:val="6"/>
    </w:pPr>
    <w:rPr>
      <w:b/>
      <w:bCs/>
    </w:rPr>
  </w:style>
  <w:style w:type="paragraph" w:styleId="8">
    <w:name w:val="heading 8"/>
    <w:basedOn w:val="a"/>
    <w:next w:val="a0"/>
    <w:qFormat/>
    <w:pPr>
      <w:numPr>
        <w:ilvl w:val="7"/>
        <w:numId w:val="1"/>
      </w:numPr>
      <w:outlineLvl w:val="7"/>
    </w:pPr>
    <w:rPr>
      <w:b/>
    </w:rPr>
  </w:style>
  <w:style w:type="paragraph" w:styleId="9">
    <w:name w:val="heading 9"/>
    <w:basedOn w:val="a"/>
    <w:next w:val="a0"/>
    <w:qFormat/>
    <w:pPr>
      <w:numPr>
        <w:ilvl w:val="8"/>
        <w:numId w:val="1"/>
      </w:numPr>
      <w:outlineLvl w:val="8"/>
    </w:pPr>
    <w:rPr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pPr>
      <w:ind w:firstLineChars="200" w:firstLine="420"/>
    </w:pPr>
  </w:style>
  <w:style w:type="paragraph" w:styleId="TOC7">
    <w:name w:val="toc 7"/>
    <w:basedOn w:val="a"/>
    <w:next w:val="a"/>
    <w:semiHidden/>
    <w:pPr>
      <w:ind w:leftChars="1200" w:left="2520"/>
    </w:pPr>
  </w:style>
  <w:style w:type="paragraph" w:styleId="a4">
    <w:name w:val="caption"/>
    <w:basedOn w:val="a"/>
    <w:next w:val="a0"/>
    <w:qFormat/>
    <w:pPr>
      <w:spacing w:before="152" w:after="160"/>
      <w:jc w:val="center"/>
    </w:pPr>
    <w:rPr>
      <w:rFonts w:ascii="Arial" w:eastAsia="黑体" w:hAnsi="Arial" w:cs="Arial"/>
      <w:sz w:val="20"/>
      <w:szCs w:val="20"/>
    </w:rPr>
  </w:style>
  <w:style w:type="paragraph" w:styleId="a5">
    <w:name w:val="Body Text"/>
    <w:basedOn w:val="a"/>
    <w:link w:val="a6"/>
    <w:pPr>
      <w:spacing w:before="0"/>
    </w:pPr>
    <w:rPr>
      <w:rFonts w:ascii="宋体"/>
      <w:b/>
      <w:kern w:val="0"/>
      <w:sz w:val="24"/>
      <w:szCs w:val="20"/>
    </w:rPr>
  </w:style>
  <w:style w:type="paragraph" w:styleId="TOC5">
    <w:name w:val="toc 5"/>
    <w:basedOn w:val="a"/>
    <w:next w:val="a"/>
    <w:semiHidden/>
    <w:pPr>
      <w:ind w:leftChars="800" w:left="1680"/>
    </w:p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TOC8">
    <w:name w:val="toc 8"/>
    <w:basedOn w:val="a"/>
    <w:next w:val="a"/>
    <w:semiHidden/>
    <w:pPr>
      <w:ind w:leftChars="1400" w:left="2940"/>
    </w:pPr>
  </w:style>
  <w:style w:type="paragraph" w:styleId="a7">
    <w:name w:val="Date"/>
    <w:basedOn w:val="a"/>
    <w:next w:val="a"/>
    <w:link w:val="a8"/>
    <w:pPr>
      <w:spacing w:before="0"/>
    </w:pPr>
    <w:rPr>
      <w:szCs w:val="20"/>
    </w:rPr>
  </w:style>
  <w:style w:type="paragraph" w:styleId="a9">
    <w:name w:val="Balloon Text"/>
    <w:basedOn w:val="a"/>
    <w:link w:val="aa"/>
    <w:pPr>
      <w:spacing w:before="0"/>
    </w:pPr>
    <w:rPr>
      <w:sz w:val="18"/>
      <w:szCs w:val="18"/>
    </w:rPr>
  </w:style>
  <w:style w:type="paragraph" w:styleId="ab">
    <w:name w:val="footer"/>
    <w:basedOn w:val="a"/>
    <w:qFormat/>
    <w:pPr>
      <w:tabs>
        <w:tab w:val="right" w:pos="8640"/>
      </w:tabs>
      <w:snapToGrid w:val="0"/>
      <w:jc w:val="left"/>
    </w:pPr>
    <w:rPr>
      <w:iCs/>
      <w:sz w:val="18"/>
      <w:szCs w:val="18"/>
    </w:rPr>
  </w:style>
  <w:style w:type="paragraph" w:styleId="ac">
    <w:name w:val="header"/>
    <w:basedOn w:val="a"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rPr>
      <w:b/>
    </w:rPr>
  </w:style>
  <w:style w:type="paragraph" w:styleId="TOC4">
    <w:name w:val="toc 4"/>
    <w:basedOn w:val="a"/>
    <w:next w:val="a"/>
    <w:semiHidden/>
    <w:pPr>
      <w:ind w:leftChars="600" w:left="1260"/>
    </w:pPr>
  </w:style>
  <w:style w:type="paragraph" w:styleId="TOC6">
    <w:name w:val="toc 6"/>
    <w:basedOn w:val="a"/>
    <w:next w:val="a"/>
    <w:semiHidden/>
    <w:pPr>
      <w:ind w:leftChars="1000" w:left="2100"/>
    </w:pPr>
  </w:style>
  <w:style w:type="paragraph" w:styleId="ad">
    <w:name w:val="table of figures"/>
    <w:basedOn w:val="a"/>
    <w:next w:val="a"/>
    <w:uiPriority w:val="99"/>
    <w:qFormat/>
    <w:pPr>
      <w:ind w:leftChars="200" w:left="840" w:hangingChars="200" w:hanging="420"/>
    </w:pPr>
  </w:style>
  <w:style w:type="paragraph" w:styleId="TOC2">
    <w:name w:val="toc 2"/>
    <w:basedOn w:val="a"/>
    <w:next w:val="a"/>
    <w:uiPriority w:val="39"/>
    <w:qFormat/>
    <w:pPr>
      <w:ind w:leftChars="200" w:left="200"/>
    </w:pPr>
  </w:style>
  <w:style w:type="paragraph" w:styleId="TOC9">
    <w:name w:val="toc 9"/>
    <w:basedOn w:val="a"/>
    <w:next w:val="a"/>
    <w:semiHidden/>
    <w:pPr>
      <w:ind w:leftChars="1600" w:left="3360"/>
    </w:pPr>
  </w:style>
  <w:style w:type="paragraph" w:styleId="ae">
    <w:name w:val="Title"/>
    <w:basedOn w:val="a"/>
    <w:next w:val="a"/>
    <w:qFormat/>
    <w:pPr>
      <w:spacing w:before="3000" w:after="6000"/>
      <w:jc w:val="center"/>
      <w:outlineLvl w:val="0"/>
    </w:pPr>
    <w:rPr>
      <w:rFonts w:ascii="Arial" w:hAnsi="Arial" w:cs="Arial"/>
      <w:b/>
      <w:bCs/>
      <w:sz w:val="44"/>
      <w:szCs w:val="32"/>
    </w:rPr>
  </w:style>
  <w:style w:type="character" w:styleId="af">
    <w:name w:val="page number"/>
    <w:basedOn w:val="a1"/>
  </w:style>
  <w:style w:type="character" w:styleId="af0">
    <w:name w:val="Hyperlink"/>
    <w:basedOn w:val="a1"/>
    <w:uiPriority w:val="99"/>
    <w:qFormat/>
    <w:rPr>
      <w:color w:val="0000FF"/>
      <w:u w:val="single"/>
    </w:rPr>
  </w:style>
  <w:style w:type="table" w:styleId="af1">
    <w:name w:val="Table Grid"/>
    <w:basedOn w:val="a2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ssue">
    <w:name w:val="Issue"/>
    <w:basedOn w:val="a"/>
    <w:pPr>
      <w:keepLines/>
      <w:widowControl/>
      <w:pBdr>
        <w:top w:val="single" w:sz="6" w:space="1" w:color="000080"/>
        <w:left w:val="single" w:sz="6" w:space="1" w:color="000080"/>
        <w:bottom w:val="single" w:sz="6" w:space="1" w:color="000080"/>
        <w:right w:val="single" w:sz="6" w:space="1" w:color="000080"/>
      </w:pBdr>
      <w:spacing w:after="120"/>
      <w:jc w:val="left"/>
    </w:pPr>
    <w:rPr>
      <w:i/>
      <w:color w:val="FF0000"/>
      <w:kern w:val="0"/>
      <w:sz w:val="20"/>
      <w:szCs w:val="20"/>
      <w:lang w:eastAsia="en-US"/>
    </w:rPr>
  </w:style>
  <w:style w:type="paragraph" w:customStyle="1" w:styleId="Appendix1">
    <w:name w:val="Appendix 1"/>
    <w:basedOn w:val="1"/>
    <w:next w:val="a0"/>
    <w:pPr>
      <w:numPr>
        <w:numId w:val="2"/>
      </w:numPr>
    </w:pPr>
  </w:style>
  <w:style w:type="paragraph" w:customStyle="1" w:styleId="Appendix2">
    <w:name w:val="Appendix 2"/>
    <w:basedOn w:val="2"/>
    <w:next w:val="a0"/>
    <w:pPr>
      <w:numPr>
        <w:numId w:val="2"/>
      </w:numPr>
    </w:pPr>
  </w:style>
  <w:style w:type="paragraph" w:customStyle="1" w:styleId="10">
    <w:name w:val="正文序号 1"/>
    <w:basedOn w:val="a"/>
    <w:pPr>
      <w:numPr>
        <w:numId w:val="3"/>
      </w:numPr>
    </w:pPr>
  </w:style>
  <w:style w:type="paragraph" w:customStyle="1" w:styleId="Appendix3">
    <w:name w:val="Appendix 3"/>
    <w:basedOn w:val="3"/>
    <w:next w:val="a0"/>
    <w:pPr>
      <w:numPr>
        <w:numId w:val="2"/>
      </w:numPr>
    </w:pPr>
  </w:style>
  <w:style w:type="paragraph" w:customStyle="1" w:styleId="Appendix4">
    <w:name w:val="Appendix 4"/>
    <w:basedOn w:val="4"/>
    <w:next w:val="a0"/>
    <w:qFormat/>
    <w:pPr>
      <w:numPr>
        <w:numId w:val="2"/>
      </w:numPr>
    </w:pPr>
  </w:style>
  <w:style w:type="paragraph" w:customStyle="1" w:styleId="Content">
    <w:name w:val="Content"/>
    <w:basedOn w:val="1"/>
    <w:next w:val="a0"/>
    <w:qFormat/>
    <w:pPr>
      <w:numPr>
        <w:numId w:val="0"/>
      </w:numPr>
    </w:pPr>
    <w:rPr>
      <w:kern w:val="0"/>
    </w:rPr>
  </w:style>
  <w:style w:type="paragraph" w:customStyle="1" w:styleId="Code">
    <w:name w:val="Code"/>
    <w:basedOn w:val="a"/>
    <w:pPr>
      <w:keepLines/>
      <w:ind w:leftChars="200" w:left="200"/>
    </w:pPr>
    <w:rPr>
      <w:rFonts w:ascii="Lucida Console" w:hAnsi="Lucida Console"/>
      <w:sz w:val="18"/>
    </w:rPr>
  </w:style>
  <w:style w:type="paragraph" w:customStyle="1" w:styleId="20">
    <w:name w:val="正文序号 2"/>
    <w:basedOn w:val="a"/>
    <w:qFormat/>
    <w:pPr>
      <w:numPr>
        <w:ilvl w:val="1"/>
        <w:numId w:val="3"/>
      </w:numPr>
    </w:pPr>
  </w:style>
  <w:style w:type="paragraph" w:customStyle="1" w:styleId="30">
    <w:name w:val="正文序号 3"/>
    <w:basedOn w:val="a"/>
    <w:pPr>
      <w:numPr>
        <w:ilvl w:val="2"/>
        <w:numId w:val="3"/>
      </w:numPr>
    </w:pPr>
  </w:style>
  <w:style w:type="paragraph" w:customStyle="1" w:styleId="40">
    <w:name w:val="正文序号 4"/>
    <w:basedOn w:val="a"/>
    <w:pPr>
      <w:numPr>
        <w:ilvl w:val="3"/>
        <w:numId w:val="3"/>
      </w:numPr>
    </w:pPr>
  </w:style>
  <w:style w:type="paragraph" w:customStyle="1" w:styleId="Graph">
    <w:name w:val="Graph"/>
    <w:basedOn w:val="a"/>
    <w:next w:val="a4"/>
    <w:pPr>
      <w:jc w:val="center"/>
    </w:pPr>
  </w:style>
  <w:style w:type="paragraph" w:customStyle="1" w:styleId="TableTitle">
    <w:name w:val="Table Title"/>
    <w:basedOn w:val="a"/>
    <w:pPr>
      <w:jc w:val="center"/>
    </w:pPr>
    <w:rPr>
      <w:b/>
    </w:rPr>
  </w:style>
  <w:style w:type="paragraph" w:customStyle="1" w:styleId="Grammar">
    <w:name w:val="Grammar"/>
    <w:basedOn w:val="a"/>
    <w:pPr>
      <w:ind w:firstLineChars="200" w:firstLine="200"/>
    </w:pPr>
    <w:rPr>
      <w:i/>
    </w:rPr>
  </w:style>
  <w:style w:type="paragraph" w:customStyle="1" w:styleId="Comment">
    <w:name w:val="Comment"/>
    <w:basedOn w:val="a"/>
    <w:qFormat/>
    <w:pPr>
      <w:keepNext/>
      <w:keepLines/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240"/>
      <w:ind w:leftChars="500" w:left="500"/>
    </w:pPr>
    <w:rPr>
      <w:sz w:val="18"/>
    </w:rPr>
  </w:style>
  <w:style w:type="character" w:customStyle="1" w:styleId="aa">
    <w:name w:val="批注框文本 字符"/>
    <w:basedOn w:val="a1"/>
    <w:link w:val="a9"/>
    <w:rPr>
      <w:kern w:val="2"/>
      <w:sz w:val="18"/>
      <w:szCs w:val="18"/>
    </w:rPr>
  </w:style>
  <w:style w:type="character" w:customStyle="1" w:styleId="a6">
    <w:name w:val="正文文本 字符"/>
    <w:basedOn w:val="a1"/>
    <w:link w:val="a5"/>
    <w:rPr>
      <w:rFonts w:ascii="宋体"/>
      <w:b/>
      <w:sz w:val="24"/>
    </w:rPr>
  </w:style>
  <w:style w:type="character" w:customStyle="1" w:styleId="a8">
    <w:name w:val="日期 字符"/>
    <w:basedOn w:val="a1"/>
    <w:link w:val="a7"/>
    <w:rPr>
      <w:kern w:val="2"/>
      <w:sz w:val="21"/>
    </w:rPr>
  </w:style>
  <w:style w:type="paragraph" w:styleId="af2">
    <w:name w:val="List Paragraph"/>
    <w:basedOn w:val="a"/>
    <w:uiPriority w:val="34"/>
    <w:qFormat/>
    <w:rsid w:val="00621DB1"/>
    <w:pPr>
      <w:widowControl/>
      <w:spacing w:before="0" w:after="200" w:line="276" w:lineRule="auto"/>
      <w:ind w:left="720"/>
      <w:contextualSpacing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8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cid:_Foxmail.1@660495de-31ac-dcf8-6c15-c6de796ad2d8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cid:_Foxmail.1@660495de-31ac-dcf8-6c15-c6de796ad2d8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0740;&#21457;&#31649;&#29702;\&#28373;&#24635;&#30340;&#21442;&#32771;\&#24320;&#21457;&#25991;&#26723;&#27169;&#26495;\&#24320;&#21457;&#25991;&#26723;&#27169;&#26495;&#65288;&#20013;&#25991;&#65289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35BA8C4-0FFB-4282-8B1E-1EEEB275E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开发文档模板（中文）.dot</Template>
  <TotalTime>2139</TotalTime>
  <Pages>13</Pages>
  <Words>769</Words>
  <Characters>4389</Characters>
  <Application>Microsoft Office Word</Application>
  <DocSecurity>0</DocSecurity>
  <Lines>36</Lines>
  <Paragraphs>10</Paragraphs>
  <ScaleCrop>false</ScaleCrop>
  <Company>AEON</Company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文件名称</dc:title>
  <dc:creator>盛璟</dc:creator>
  <cp:keywords>关键词</cp:keywords>
  <cp:lastModifiedBy>Sandman Zhang</cp:lastModifiedBy>
  <cp:revision>81</cp:revision>
  <cp:lastPrinted>2023-03-31T08:04:00Z</cp:lastPrinted>
  <dcterms:created xsi:type="dcterms:W3CDTF">2022-10-09T06:47:00Z</dcterms:created>
  <dcterms:modified xsi:type="dcterms:W3CDTF">2024-03-25T09:45:00Z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项目名称">
    <vt:lpwstr>PM-8000产品改进</vt:lpwstr>
  </property>
  <property fmtid="{D5CDD505-2E9C-101B-9397-08002B2CF9AE}" pid="3" name="版本">
    <vt:lpwstr>版本</vt:lpwstr>
  </property>
  <property fmtid="{D5CDD505-2E9C-101B-9397-08002B2CF9AE}" pid="4" name="密级">
    <vt:lpwstr>机密</vt:lpwstr>
  </property>
  <property fmtid="{D5CDD505-2E9C-101B-9397-08002B2CF9AE}" pid="5" name="文件编号">
    <vt:lpwstr>文件编号</vt:lpwstr>
  </property>
  <property fmtid="{D5CDD505-2E9C-101B-9397-08002B2CF9AE}" pid="6" name="产品名称">
    <vt:lpwstr>PM-8000 Express Patient Monitor</vt:lpwstr>
  </property>
  <property fmtid="{D5CDD505-2E9C-101B-9397-08002B2CF9AE}" pid="7" name="KSOProductBuildVer">
    <vt:lpwstr>2052-10.1.0.5850</vt:lpwstr>
  </property>
</Properties>
</file>